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4BBBDCE" w14:textId="77777777" w:rsidTr="00A43A5B">
        <w:trPr>
          <w:cantSplit/>
          <w:trHeight w:val="4488"/>
        </w:trPr>
        <w:tc>
          <w:tcPr>
            <w:tcW w:w="6285" w:type="dxa"/>
          </w:tcPr>
          <w:p w14:paraId="72CE2177" w14:textId="7198EE65" w:rsidR="00F448BC" w:rsidRDefault="00F448BC" w:rsidP="00A43A5B">
            <w:pPr>
              <w:jc w:val="center"/>
            </w:pP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RPr="004C74B8" w14:paraId="7A974C06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8E6D2CE" w14:textId="77777777" w:rsidR="00B77317" w:rsidRPr="005B1E2B" w:rsidRDefault="005B1E2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</w:pPr>
                  <w:proofErr w:type="gramStart"/>
                  <w:r w:rsidRPr="005B1E2B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Симуляция </w:t>
                  </w:r>
                  <w:r w:rsidR="004A0724" w:rsidRPr="005B1E2B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 </w:t>
                  </w:r>
                  <w:r w:rsidRPr="005B1E2B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>Сборка</w:t>
                  </w:r>
                  <w:proofErr w:type="gramEnd"/>
                  <w:r w:rsidRPr="005B1E2B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 корпуса</w:t>
                  </w:r>
                </w:p>
                <w:p w14:paraId="7A321D59" w14:textId="77777777" w:rsidR="00B77317" w:rsidRPr="005B1E2B" w:rsidRDefault="00B77317" w:rsidP="00E217C8">
                  <w:pPr>
                    <w:rPr>
                      <w:rStyle w:val="a3"/>
                      <w:sz w:val="20"/>
                      <w:szCs w:val="20"/>
                      <w:lang w:val="ru-RU"/>
                    </w:rPr>
                  </w:pPr>
                </w:p>
                <w:p w14:paraId="6F9CCA7A" w14:textId="77777777" w:rsidR="00B77317" w:rsidRPr="005B1E2B" w:rsidRDefault="005B1E2B" w:rsidP="009C008A">
                  <w:pPr>
                    <w:rPr>
                      <w:rStyle w:val="a3"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 xml:space="preserve">: </w:t>
                  </w: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22 ноября 2021 г.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br/>
                  </w:r>
                  <w:proofErr w:type="gramStart"/>
                  <w:r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Создатель: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proofErr w:type="gramEnd"/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6D10A0EE" w14:textId="77777777" w:rsidR="00B77317" w:rsidRPr="005B1E2B" w:rsidRDefault="005B1E2B" w:rsidP="009C008A">
                  <w:pPr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Имя исследования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r w:rsidR="00B77317"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 xml:space="preserve"> </w:t>
                  </w: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Статический 1</w:t>
                  </w:r>
                </w:p>
                <w:p w14:paraId="31FAB8FB" w14:textId="77777777" w:rsidR="00B77317" w:rsidRPr="005B1E2B" w:rsidRDefault="005B1E2B" w:rsidP="00B77317">
                  <w:pPr>
                    <w:rPr>
                      <w:bCs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Тип анализа</w:t>
                  </w:r>
                  <w:r w:rsidR="00B77317" w:rsidRPr="005B1E2B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r w:rsidR="00B77317" w:rsidRPr="005B1E2B">
                    <w:rPr>
                      <w:rStyle w:val="a3"/>
                      <w:b w:val="0"/>
                      <w:lang w:val="ru-RU"/>
                    </w:rPr>
                    <w:t xml:space="preserve"> </w:t>
                  </w: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Статический</w:t>
                  </w:r>
                </w:p>
              </w:tc>
            </w:tr>
            <w:tr w:rsidR="00B77317" w14:paraId="69638457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94C7007" w14:textId="77777777" w:rsidR="00B77317" w:rsidRDefault="005B1E2B" w:rsidP="00E3408D">
                      <w:pPr>
                        <w:pStyle w:val="a5"/>
                      </w:pPr>
                      <w:proofErr w:type="spellStart"/>
                      <w:r>
                        <w:t>Содержание</w:t>
                      </w:r>
                      <w:proofErr w:type="spellEnd"/>
                    </w:p>
                    <w:p w14:paraId="24727B1C" w14:textId="77777777" w:rsidR="005B1E2B" w:rsidRDefault="001041F1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88504601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Описание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_Toc88504601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E9AE59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2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Допущения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_Toc88504602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2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DD2699E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3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Информация о модели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_Toc88504603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2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C2AB1B4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4" w:history="1">
                        <w:r w:rsidR="005B1E2B" w:rsidRPr="00044205">
                          <w:rPr>
                            <w:rStyle w:val="ad"/>
                            <w:noProof/>
                          </w:rPr>
                          <w:t>Свойства исследования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_Toc88504604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4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F04864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5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Единицы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_Toc88504605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4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91603DC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6" w:history="1">
                        <w:r w:rsidR="005B1E2B" w:rsidRPr="00044205">
                          <w:rPr>
                            <w:rStyle w:val="ad"/>
                            <w:noProof/>
                          </w:rPr>
                          <w:t>Свойства материала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_Toc88504606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5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C9EFF78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7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Нагрузки и крепления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_Toc88504607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6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ABB4B53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8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Определения соединителей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_Toc88504608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6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4599DB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09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Данные контакта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_Toc88504609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7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F2C0CD9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0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Информация о сетке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_Toc88504610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10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7F5B3B3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1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Данные датчиков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_Toc88504611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11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FBD62F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2" w:history="1">
                        <w:r w:rsidR="005B1E2B" w:rsidRPr="00044205">
                          <w:rPr>
                            <w:rStyle w:val="ad"/>
                            <w:noProof/>
                          </w:rPr>
                          <w:t>Результирующие силы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_Toc88504612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11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54A22B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3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Балки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_Toc88504613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11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DDFDF9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4" w:history="1">
                        <w:r w:rsidR="005B1E2B" w:rsidRPr="00044205">
                          <w:rPr>
                            <w:rStyle w:val="ad"/>
                            <w:noProof/>
                          </w:rPr>
                          <w:t>Результаты исследования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_Toc88504614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12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F6515B2" w14:textId="77777777" w:rsidR="005B1E2B" w:rsidRDefault="000060FC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88504615" w:history="1">
                        <w:r w:rsidR="005B1E2B" w:rsidRPr="00044205">
                          <w:rPr>
                            <w:rStyle w:val="ad"/>
                            <w:noProof/>
                          </w:rPr>
                          <w:t>Вывод</w:t>
                        </w:r>
                        <w:r w:rsidR="005B1E2B">
                          <w:rPr>
                            <w:noProof/>
                            <w:webHidden/>
                          </w:rPr>
                          <w:tab/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B1E2B">
                          <w:rPr>
                            <w:noProof/>
                            <w:webHidden/>
                          </w:rPr>
                          <w:instrText xml:space="preserve"> PAGEREF _Toc88504615 \h </w:instrText>
                        </w:r>
                        <w:r w:rsidR="005B1E2B">
                          <w:rPr>
                            <w:noProof/>
                            <w:webHidden/>
                          </w:rPr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B1E2B">
                          <w:rPr>
                            <w:noProof/>
                            <w:webHidden/>
                          </w:rPr>
                          <w:t>14</w:t>
                        </w:r>
                        <w:r w:rsidR="005B1E2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FE2F26" w14:textId="77777777"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29D8FF02" w14:textId="77777777" w:rsidR="00F448BC" w:rsidRDefault="00F448BC" w:rsidP="00A5373F"/>
        </w:tc>
        <w:bookmarkStart w:id="0" w:name="_GoBack"/>
        <w:bookmarkEnd w:id="0"/>
      </w:tr>
      <w:tr w:rsidR="00F448BC" w14:paraId="0DB92026" w14:textId="77777777" w:rsidTr="00BE081A">
        <w:trPr>
          <w:cantSplit/>
          <w:trHeight w:val="3924"/>
        </w:trPr>
        <w:tc>
          <w:tcPr>
            <w:tcW w:w="6285" w:type="dxa"/>
          </w:tcPr>
          <w:p w14:paraId="316D45A7" w14:textId="77777777" w:rsidR="00C27B5D" w:rsidRDefault="005B1E2B" w:rsidP="00C27B5D">
            <w:pPr>
              <w:pStyle w:val="1"/>
              <w:outlineLvl w:val="0"/>
            </w:pPr>
            <w:bookmarkStart w:id="1" w:name="_Toc88504601"/>
            <w:proofErr w:type="spellStart"/>
            <w:r>
              <w:t>Описание</w:t>
            </w:r>
            <w:bookmarkEnd w:id="1"/>
            <w:proofErr w:type="spellEnd"/>
          </w:p>
          <w:p w14:paraId="4815EBE3" w14:textId="77777777" w:rsidR="00F448BC" w:rsidRPr="00E65D6E" w:rsidRDefault="005B1E2B" w:rsidP="00FF408C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</w:tc>
        <w:tc>
          <w:tcPr>
            <w:tcW w:w="4713" w:type="dxa"/>
            <w:vMerge/>
          </w:tcPr>
          <w:p w14:paraId="0C07439A" w14:textId="77777777" w:rsidR="00F448BC" w:rsidRPr="00A33AA4" w:rsidRDefault="00F448BC" w:rsidP="00840CC7">
            <w:pPr>
              <w:pStyle w:val="3"/>
            </w:pPr>
          </w:p>
        </w:tc>
      </w:tr>
    </w:tbl>
    <w:p w14:paraId="121303EF" w14:textId="77777777"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0BA6F26F" w14:textId="77777777" w:rsidTr="00DD03CF">
        <w:tc>
          <w:tcPr>
            <w:tcW w:w="11016" w:type="dxa"/>
          </w:tcPr>
          <w:p w14:paraId="7E8AAF27" w14:textId="77777777" w:rsidR="00343025" w:rsidRDefault="005B1E2B" w:rsidP="00343025">
            <w:pPr>
              <w:pStyle w:val="1"/>
              <w:outlineLvl w:val="0"/>
            </w:pPr>
            <w:bookmarkStart w:id="2" w:name="_Toc88504602"/>
            <w:bookmarkStart w:id="3" w:name="_Toc243733140"/>
            <w:bookmarkStart w:id="4" w:name="_Toc245020107"/>
            <w:bookmarkStart w:id="5" w:name="_Toc245020139"/>
            <w:proofErr w:type="spellStart"/>
            <w:r>
              <w:lastRenderedPageBreak/>
              <w:t>Допущения</w:t>
            </w:r>
            <w:bookmarkEnd w:id="2"/>
            <w:proofErr w:type="spellEnd"/>
          </w:p>
          <w:p w14:paraId="296E6860" w14:textId="77777777" w:rsidR="00A96F2C" w:rsidRDefault="00A96F2C" w:rsidP="00A96F2C"/>
        </w:tc>
      </w:tr>
    </w:tbl>
    <w:p w14:paraId="1EAF51B6" w14:textId="77777777"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E5414D3" w14:textId="77777777" w:rsidTr="00ED5A01">
        <w:tc>
          <w:tcPr>
            <w:tcW w:w="11016" w:type="dxa"/>
          </w:tcPr>
          <w:p w14:paraId="46DE6E3C" w14:textId="77777777" w:rsidR="00FF408C" w:rsidRDefault="005B1E2B" w:rsidP="00FF408C">
            <w:pPr>
              <w:pStyle w:val="1"/>
              <w:outlineLvl w:val="0"/>
            </w:pPr>
            <w:bookmarkStart w:id="6" w:name="_Toc88504603"/>
            <w:proofErr w:type="spellStart"/>
            <w:r>
              <w:lastRenderedPageBreak/>
              <w:t>Информация</w:t>
            </w:r>
            <w:proofErr w:type="spellEnd"/>
            <w:r>
              <w:t xml:space="preserve"> о </w:t>
            </w:r>
            <w:proofErr w:type="spellStart"/>
            <w:r>
              <w:t>модели</w:t>
            </w:r>
            <w:bookmarkEnd w:id="6"/>
            <w:proofErr w:type="spellEnd"/>
          </w:p>
          <w:p w14:paraId="5E37D9B3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RPr="004C74B8" w14:paraId="4225FCCA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85BF13F" w14:textId="77777777" w:rsidTr="00077EA0">
                    <w:tc>
                      <w:tcPr>
                        <w:tcW w:w="8640" w:type="dxa"/>
                      </w:tcPr>
                      <w:p w14:paraId="1FA78311" w14:textId="77777777" w:rsidR="00077EA0" w:rsidRDefault="005B1E2B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2987DD7D" wp14:editId="5C48C419">
                              <wp:extent cx="5349240" cy="2840990"/>
                              <wp:effectExtent l="0" t="0" r="3810" b="0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4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A43086D" w14:textId="77777777" w:rsidR="00C16188" w:rsidRPr="005B1E2B" w:rsidRDefault="005B1E2B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>Имя модели</w:t>
                  </w:r>
                  <w:r w:rsidR="00C16188" w:rsidRPr="005B1E2B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 xml:space="preserve">: </w:t>
                  </w:r>
                  <w:r w:rsidRPr="005B1E2B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Сборка корпуса</w:t>
                  </w:r>
                </w:p>
                <w:p w14:paraId="78A73841" w14:textId="77777777" w:rsidR="00C16188" w:rsidRPr="005B1E2B" w:rsidRDefault="005B1E2B" w:rsidP="00C16188">
                  <w:pPr>
                    <w:jc w:val="center"/>
                    <w:rPr>
                      <w:lang w:val="ru-RU"/>
                    </w:rPr>
                  </w:pPr>
                  <w:r w:rsidRPr="005B1E2B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>Активная конфигурация</w:t>
                  </w:r>
                  <w:r w:rsidR="00C16188" w:rsidRPr="005B1E2B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 xml:space="preserve">: </w:t>
                  </w:r>
                  <w:r w:rsidRPr="005B1E2B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По умолчанию</w:t>
                  </w:r>
                </w:p>
              </w:tc>
            </w:tr>
            <w:tr w:rsidR="00C16188" w14:paraId="5FEAB35C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5FAFDE" w14:textId="77777777" w:rsidR="00C16188" w:rsidRPr="0044448A" w:rsidRDefault="005B1E2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Твердые тела</w:t>
                  </w:r>
                </w:p>
              </w:tc>
            </w:tr>
            <w:tr w:rsidR="00C16188" w14:paraId="75EC9A6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EFB6D9" w14:textId="77777777" w:rsidR="00C16188" w:rsidRDefault="005B1E2B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Имя и ссылки документа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46884A" w14:textId="77777777" w:rsidR="00C16188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Рассматривается как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8E7301D" w14:textId="77777777" w:rsidR="00C16188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Объемные свойства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2D88FA" w14:textId="77777777" w:rsidR="00C16188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Путь документа/Дата изменения</w:t>
                  </w:r>
                </w:p>
              </w:tc>
            </w:tr>
            <w:tr w:rsidR="005B1E2B" w14:paraId="483EF031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EBB151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Бобышка-Вытянуть1</w:t>
                  </w:r>
                </w:p>
                <w:p w14:paraId="3CFE32E3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E97DC0E" wp14:editId="52E1F148">
                        <wp:extent cx="1562735" cy="829945"/>
                        <wp:effectExtent l="0" t="0" r="0" b="8255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F30CB9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3C0261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Масса:0.00965226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12340FBE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Объем:3.47204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724CB0F4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Плотность:2780 kg/m^3</w:t>
                  </w:r>
                </w:p>
                <w:p w14:paraId="032D850B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Масса:0.0945922 N</w:t>
                  </w:r>
                </w:p>
                <w:p w14:paraId="0455A8FA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403837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нагрузку\Верхняя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6BB98C0E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  <w:tr w:rsidR="005B1E2B" w14:paraId="7BA72762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91726D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Бобышка-Вытянуть1</w:t>
                  </w:r>
                </w:p>
                <w:p w14:paraId="33DF8548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0F23C16" wp14:editId="27F7E52C">
                        <wp:extent cx="1562735" cy="829945"/>
                        <wp:effectExtent l="0" t="0" r="0" b="8255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08F226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3E7138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Масса:0.00965226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498A743E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Объем:3.47204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5F9A54F3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Плотность:2780 kg/m^3</w:t>
                  </w:r>
                </w:p>
                <w:p w14:paraId="3EB9D3BB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Масса:0.0945922 N</w:t>
                  </w:r>
                </w:p>
                <w:p w14:paraId="79FC8486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74EF7B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нагрузку\Верхняя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0C14239E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  <w:tr w:rsidR="005B1E2B" w14:paraId="68AD33E0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9EC346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Скругление3</w:t>
                  </w:r>
                </w:p>
                <w:p w14:paraId="23B64B31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C1F7FE8" wp14:editId="0F7AC698">
                        <wp:extent cx="1562735" cy="829945"/>
                        <wp:effectExtent l="0" t="0" r="0" b="8255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6F6CD2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AE7BD9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Масса:0.0190305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34D1F937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Объем:6.84551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76529476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Плотность:2780 kg/m^3</w:t>
                  </w:r>
                </w:p>
                <w:p w14:paraId="591658C5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Масса:0.186499 N</w:t>
                  </w:r>
                </w:p>
                <w:p w14:paraId="4958589B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4C0062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нагрузку\Задняя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47B793C8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18:34:53 2021</w:t>
                  </w:r>
                </w:p>
              </w:tc>
            </w:tr>
            <w:tr w:rsidR="005B1E2B" w14:paraId="545DF605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ABF882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Скругление4</w:t>
                  </w:r>
                </w:p>
                <w:p w14:paraId="7B696EC9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4216A7D" wp14:editId="40FF433B">
                        <wp:extent cx="1562735" cy="829945"/>
                        <wp:effectExtent l="0" t="0" r="0" b="8255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CC13E0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233FC8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Масса:0.394288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1952B978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Объем:0.00014183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15A1F3F5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Плотность:2780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/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0118BCCC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Масса:3.86402 N</w:t>
                  </w:r>
                </w:p>
                <w:p w14:paraId="2D0F99D4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8D2AF0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\платы блока дискретного ввода\Анализ на механическую 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lastRenderedPageBreak/>
                    <w:t>нагрузку\Левая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24B52520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  <w:tr w:rsidR="005B1E2B" w14:paraId="0670A9DD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B3FCE7" w14:textId="77777777" w:rsidR="005B1E2B" w:rsidRDefault="005B1E2B" w:rsidP="00527DBC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lastRenderedPageBreak/>
                    <w:t>Фаска1</w:t>
                  </w:r>
                </w:p>
                <w:p w14:paraId="1AF9F0A7" w14:textId="77777777" w:rsidR="005B1E2B" w:rsidRPr="0044448A" w:rsidRDefault="005B1E2B" w:rsidP="00527D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BC31829" wp14:editId="26829BB0">
                        <wp:extent cx="1562735" cy="829945"/>
                        <wp:effectExtent l="0" t="0" r="0" b="8255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91FC21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824013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Масса:0.0599166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17E0FAB0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Объем:2.15527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-005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2CFDF274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Плотность:2780 kg/m^3</w:t>
                  </w:r>
                </w:p>
                <w:p w14:paraId="254B0EAE" w14:textId="77777777" w:rsid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Масса:0.587182 N</w:t>
                  </w:r>
                </w:p>
                <w:p w14:paraId="4B7EE813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9A09F3" w14:textId="77777777" w:rsidR="005B1E2B" w:rsidRPr="005B1E2B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нагрузку\Передняя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567CA271" w14:textId="77777777" w:rsidR="005B1E2B" w:rsidRPr="0044448A" w:rsidRDefault="005B1E2B" w:rsidP="00527D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  <w:tr w:rsidR="00C16188" w14:paraId="23F2838D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312A79" w14:textId="77777777" w:rsidR="00C16188" w:rsidRDefault="005B1E2B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Скругление5</w:t>
                  </w:r>
                </w:p>
                <w:p w14:paraId="18373DB9" w14:textId="77777777" w:rsidR="004B3022" w:rsidRPr="0044448A" w:rsidRDefault="005B1E2B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B9B6AA7" wp14:editId="14577FF5">
                        <wp:extent cx="1562735" cy="829945"/>
                        <wp:effectExtent l="0" t="0" r="0" b="8255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29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47ACEA" w14:textId="77777777" w:rsidR="00C16188" w:rsidRPr="0044448A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C14428" w14:textId="77777777" w:rsidR="005B1E2B" w:rsidRP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Масса:0.394285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73608061" w14:textId="77777777" w:rsidR="005B1E2B" w:rsidRP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Объем:0.000141829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5829FEE0" w14:textId="77777777" w:rsidR="005B1E2B" w:rsidRP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Плотность:2780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/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5E23B81B" w14:textId="77777777" w:rsid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Масса:3.86399 N</w:t>
                  </w:r>
                </w:p>
                <w:p w14:paraId="1B5AD0C2" w14:textId="77777777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075A01" w14:textId="77777777" w:rsidR="005B1E2B" w:rsidRPr="005B1E2B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:\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Users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Dmotriy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_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PC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Desktop</w:t>
                  </w:r>
                  <w:r w:rsidRPr="005B1E2B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\платы блока дискретного ввода\Анализ на механическую нагрузку\Правая панель.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SLDPRT</w:t>
                  </w:r>
                </w:p>
                <w:p w14:paraId="63147C54" w14:textId="77777777" w:rsidR="00C16188" w:rsidRPr="0044448A" w:rsidRDefault="005B1E2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Nov 22 18:56:58 2021</w:t>
                  </w:r>
                </w:p>
              </w:tc>
            </w:tr>
          </w:tbl>
          <w:p w14:paraId="29AD7451" w14:textId="77777777" w:rsidR="00FF408C" w:rsidRDefault="00FF408C" w:rsidP="00A96F2C"/>
        </w:tc>
      </w:tr>
    </w:tbl>
    <w:p w14:paraId="7AAFD4D7" w14:textId="77777777"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:rsidRPr="004C74B8" w14:paraId="51DEA3B3" w14:textId="77777777" w:rsidTr="005E294F">
        <w:tc>
          <w:tcPr>
            <w:tcW w:w="11016" w:type="dxa"/>
          </w:tcPr>
          <w:p w14:paraId="4685356A" w14:textId="77777777" w:rsidR="00B35001" w:rsidRPr="00B35001" w:rsidRDefault="005B1E2B" w:rsidP="00B35001">
            <w:pPr>
              <w:pStyle w:val="1"/>
              <w:outlineLvl w:val="0"/>
            </w:pPr>
            <w:bookmarkStart w:id="7" w:name="_Toc88504604"/>
            <w:proofErr w:type="spellStart"/>
            <w:r>
              <w:lastRenderedPageBreak/>
              <w:t>Свойства</w:t>
            </w:r>
            <w:proofErr w:type="spellEnd"/>
            <w:r>
              <w:t xml:space="preserve"> </w:t>
            </w:r>
            <w:proofErr w:type="spellStart"/>
            <w:r>
              <w:t>исследования</w:t>
            </w:r>
            <w:bookmarkEnd w:id="7"/>
            <w:proofErr w:type="spellEnd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20"/>
              <w:gridCol w:w="5318"/>
            </w:tblGrid>
            <w:tr w:rsidR="00B35001" w14:paraId="75DBB88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5F0057" w14:textId="77777777" w:rsidR="00B35001" w:rsidRDefault="005B1E2B" w:rsidP="005E294F">
                  <w:proofErr w:type="spellStart"/>
                  <w:r>
                    <w:t>Имя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исследования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9D0BD4" w14:textId="77777777" w:rsidR="00B35001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Статический</w:t>
                  </w:r>
                  <w:proofErr w:type="spellEnd"/>
                  <w:r>
                    <w:t xml:space="preserve"> 1</w:t>
                  </w:r>
                </w:p>
              </w:tc>
            </w:tr>
            <w:tr w:rsidR="005B1E2B" w14:paraId="1AB43AD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42FE45" w14:textId="77777777" w:rsidR="005B1E2B" w:rsidRDefault="005B1E2B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анализа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214DD8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Статический</w:t>
                  </w:r>
                  <w:proofErr w:type="spellEnd"/>
                </w:p>
              </w:tc>
            </w:tr>
            <w:tr w:rsidR="005B1E2B" w14:paraId="1D30B3E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4184F3" w14:textId="77777777" w:rsidR="005B1E2B" w:rsidRDefault="005B1E2B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961F04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Сетка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твердом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теле</w:t>
                  </w:r>
                  <w:proofErr w:type="spellEnd"/>
                </w:p>
              </w:tc>
            </w:tr>
            <w:tr w:rsidR="005B1E2B" w14:paraId="50D25CA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72310E" w14:textId="77777777" w:rsidR="005B1E2B" w:rsidRDefault="005B1E2B" w:rsidP="005E294F">
                  <w:proofErr w:type="spellStart"/>
                  <w:r>
                    <w:t>Тепловой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эффект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D0D042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Вкл</w:t>
                  </w:r>
                  <w:proofErr w:type="spellEnd"/>
                </w:p>
              </w:tc>
            </w:tr>
            <w:tr w:rsidR="005B1E2B" w14:paraId="335D10D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3942FE" w14:textId="77777777" w:rsidR="005B1E2B" w:rsidRDefault="005B1E2B" w:rsidP="005E294F">
                  <w:proofErr w:type="spellStart"/>
                  <w:r>
                    <w:t>Термический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параметр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CBD952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Включить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тепловые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нагрузки</w:t>
                  </w:r>
                  <w:proofErr w:type="spellEnd"/>
                </w:p>
              </w:tc>
            </w:tr>
            <w:tr w:rsidR="005B1E2B" w14:paraId="77C4E40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5B808A" w14:textId="77777777" w:rsidR="005B1E2B" w:rsidRDefault="005B1E2B" w:rsidP="005E294F">
                  <w:proofErr w:type="spellStart"/>
                  <w:r>
                    <w:t>Температура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при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нулевом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напряжении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5EFAB6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5B1E2B" w14:paraId="0D8A17A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6C6DBB" w14:textId="77777777" w:rsidR="005B1E2B" w:rsidRPr="005B1E2B" w:rsidRDefault="005B1E2B" w:rsidP="005E294F">
                  <w:pPr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 xml:space="preserve">Включить эффекты давления жидкости из </w:t>
                  </w:r>
                  <w:r>
                    <w:t>SOLIDWORKS</w:t>
                  </w:r>
                  <w:r w:rsidRPr="005B1E2B">
                    <w:rPr>
                      <w:lang w:val="ru-RU"/>
                    </w:rPr>
                    <w:t xml:space="preserve"> </w:t>
                  </w:r>
                  <w:r>
                    <w:t>Flow</w:t>
                  </w:r>
                  <w:r w:rsidRPr="005B1E2B">
                    <w:rPr>
                      <w:lang w:val="ru-RU"/>
                    </w:rPr>
                    <w:t xml:space="preserve"> </w:t>
                  </w:r>
                  <w:r>
                    <w:t>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BA7792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4267F03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BAF03D" w14:textId="77777777" w:rsidR="005B1E2B" w:rsidRDefault="005B1E2B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решающей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программы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9F03F6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5B1E2B" w14:paraId="7499509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779E4A" w14:textId="77777777" w:rsidR="005B1E2B" w:rsidRPr="005B1E2B" w:rsidRDefault="005B1E2B" w:rsidP="005E294F">
                  <w:pPr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 xml:space="preserve">Влияние нагрузок на собственные частоты: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003FB9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6C43043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B53CB2" w14:textId="77777777" w:rsidR="005B1E2B" w:rsidRDefault="005B1E2B" w:rsidP="005E294F">
                  <w:proofErr w:type="spellStart"/>
                  <w:r>
                    <w:t>Мягкая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пружина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E6471E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4BB290C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04B1C7" w14:textId="77777777" w:rsidR="005B1E2B" w:rsidRDefault="005B1E2B" w:rsidP="005E294F">
                  <w:proofErr w:type="spellStart"/>
                  <w:r>
                    <w:t>Инерционная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разгрузка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25015F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161CEC0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69C28B" w14:textId="77777777" w:rsidR="005B1E2B" w:rsidRDefault="005B1E2B" w:rsidP="005E294F">
                  <w:proofErr w:type="spellStart"/>
                  <w:r>
                    <w:t>Несовместимые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параметры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связи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591F92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Авто</w:t>
                  </w:r>
                  <w:proofErr w:type="spellEnd"/>
                </w:p>
              </w:tc>
            </w:tr>
            <w:tr w:rsidR="005B1E2B" w14:paraId="269668D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985130" w14:textId="77777777" w:rsidR="005B1E2B" w:rsidRDefault="005B1E2B" w:rsidP="005E294F">
                  <w:proofErr w:type="spellStart"/>
                  <w:r>
                    <w:t>Большие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перемещения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6F8D8E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2AD54EB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3FC070" w14:textId="77777777" w:rsidR="005B1E2B" w:rsidRDefault="005B1E2B" w:rsidP="005E294F">
                  <w:proofErr w:type="spellStart"/>
                  <w:r>
                    <w:t>Вычислить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силы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свободных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C67076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Вкл</w:t>
                  </w:r>
                  <w:proofErr w:type="spellEnd"/>
                </w:p>
              </w:tc>
            </w:tr>
            <w:tr w:rsidR="005B1E2B" w14:paraId="31BE44A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3A637A" w14:textId="77777777" w:rsidR="005B1E2B" w:rsidRDefault="005B1E2B" w:rsidP="005E294F">
                  <w:proofErr w:type="spellStart"/>
                  <w:r>
                    <w:t>Трение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072FB6" w14:textId="77777777" w:rsid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14:paraId="6CFC925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5C1427" w14:textId="77777777" w:rsidR="005B1E2B" w:rsidRDefault="005B1E2B" w:rsidP="005E294F">
                  <w:proofErr w:type="spellStart"/>
                  <w:r>
                    <w:t>Использовать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адаптивный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метод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7E0E6F" w14:textId="77777777" w:rsidR="005B1E2B" w:rsidRDefault="005B1E2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5B1E2B" w:rsidRPr="004C74B8" w14:paraId="408386D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85E6AC" w14:textId="77777777" w:rsidR="005B1E2B" w:rsidRDefault="005B1E2B" w:rsidP="005E294F">
                  <w:proofErr w:type="spellStart"/>
                  <w:r>
                    <w:t>Папка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результатов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EF25A2" w14:textId="77777777" w:rsidR="005B1E2B" w:rsidRPr="005B1E2B" w:rsidRDefault="005B1E2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 xml:space="preserve">Документ </w:t>
                  </w:r>
                  <w:r>
                    <w:t>SOLIDWORKS</w:t>
                  </w:r>
                  <w:r w:rsidRPr="005B1E2B">
                    <w:rPr>
                      <w:lang w:val="ru-RU"/>
                    </w:rPr>
                    <w:t xml:space="preserve"> (</w:t>
                  </w:r>
                  <w:r>
                    <w:t>C</w:t>
                  </w:r>
                  <w:r w:rsidRPr="005B1E2B">
                    <w:rPr>
                      <w:lang w:val="ru-RU"/>
                    </w:rPr>
                    <w:t>:\</w:t>
                  </w:r>
                  <w:r>
                    <w:t>Users</w:t>
                  </w:r>
                  <w:r w:rsidRPr="005B1E2B">
                    <w:rPr>
                      <w:lang w:val="ru-RU"/>
                    </w:rPr>
                    <w:t>\</w:t>
                  </w:r>
                  <w:proofErr w:type="spellStart"/>
                  <w:r>
                    <w:t>Dmotriy</w:t>
                  </w:r>
                  <w:proofErr w:type="spellEnd"/>
                  <w:r w:rsidRPr="005B1E2B">
                    <w:rPr>
                      <w:lang w:val="ru-RU"/>
                    </w:rPr>
                    <w:t>_</w:t>
                  </w:r>
                  <w:r>
                    <w:t>PC</w:t>
                  </w:r>
                  <w:r w:rsidRPr="005B1E2B">
                    <w:rPr>
                      <w:lang w:val="ru-RU"/>
                    </w:rPr>
                    <w:t>\</w:t>
                  </w:r>
                  <w:r>
                    <w:t>Desktop</w:t>
                  </w:r>
                  <w:r w:rsidRPr="005B1E2B">
                    <w:rPr>
                      <w:lang w:val="ru-RU"/>
                    </w:rPr>
                    <w:t>\платы блока дискретного ввода\Анализ на механическую нагрузку)</w:t>
                  </w:r>
                </w:p>
              </w:tc>
            </w:tr>
          </w:tbl>
          <w:p w14:paraId="10D837BA" w14:textId="77777777" w:rsidR="005E294F" w:rsidRPr="005B1E2B" w:rsidRDefault="005E294F" w:rsidP="00A96F2C">
            <w:pPr>
              <w:rPr>
                <w:lang w:val="ru-RU"/>
              </w:rPr>
            </w:pPr>
          </w:p>
        </w:tc>
      </w:tr>
      <w:bookmarkEnd w:id="3"/>
      <w:bookmarkEnd w:id="4"/>
      <w:bookmarkEnd w:id="5"/>
    </w:tbl>
    <w:p w14:paraId="653AEEA7" w14:textId="77777777" w:rsidR="00F33129" w:rsidRPr="005B1E2B" w:rsidRDefault="00F33129">
      <w:pPr>
        <w:rPr>
          <w:lang w:val="ru-RU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0B500F0C" w14:textId="77777777" w:rsidTr="00E80CD9">
        <w:tc>
          <w:tcPr>
            <w:tcW w:w="11016" w:type="dxa"/>
          </w:tcPr>
          <w:p w14:paraId="20E27AB3" w14:textId="77777777" w:rsidR="00F33129" w:rsidRPr="00B35001" w:rsidRDefault="005B1E2B" w:rsidP="000A7C6B">
            <w:pPr>
              <w:pStyle w:val="1"/>
              <w:outlineLvl w:val="0"/>
            </w:pPr>
            <w:bookmarkStart w:id="8" w:name="_Toc88504605"/>
            <w:proofErr w:type="spellStart"/>
            <w:r>
              <w:t>Единицы</w:t>
            </w:r>
            <w:bookmarkEnd w:id="8"/>
            <w:proofErr w:type="spellEnd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7"/>
              <w:gridCol w:w="5241"/>
            </w:tblGrid>
            <w:tr w:rsidR="00F33129" w14:paraId="6C4FCE1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89EC70" w14:textId="77777777" w:rsidR="00F33129" w:rsidRDefault="005B1E2B" w:rsidP="000A7C6B">
                  <w:proofErr w:type="spellStart"/>
                  <w:r>
                    <w:t>Система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единиц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измерения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403C22" w14:textId="77777777" w:rsidR="00F33129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СИ (MKS)</w:t>
                  </w:r>
                </w:p>
              </w:tc>
            </w:tr>
            <w:tr w:rsidR="005B1E2B" w14:paraId="09ED654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A1940E" w14:textId="77777777" w:rsidR="005B1E2B" w:rsidRDefault="005B1E2B" w:rsidP="000A7C6B">
                  <w:proofErr w:type="spellStart"/>
                  <w:r>
                    <w:t>Длина</w:t>
                  </w:r>
                  <w:proofErr w:type="spellEnd"/>
                  <w:r>
                    <w:t>/</w:t>
                  </w:r>
                  <w:proofErr w:type="spellStart"/>
                  <w:r>
                    <w:t>Перемещение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B9BF51" w14:textId="77777777" w:rsidR="005B1E2B" w:rsidRDefault="005B1E2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5B1E2B" w14:paraId="3C970E7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5379DB" w14:textId="77777777" w:rsidR="005B1E2B" w:rsidRDefault="005B1E2B" w:rsidP="000A7C6B">
                  <w:proofErr w:type="spellStart"/>
                  <w:r>
                    <w:t>Температура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76CCAE" w14:textId="77777777" w:rsid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5B1E2B" w14:paraId="03601F7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120016" w14:textId="77777777" w:rsidR="005B1E2B" w:rsidRDefault="005B1E2B" w:rsidP="000A7C6B">
                  <w:proofErr w:type="spellStart"/>
                  <w:r>
                    <w:t>Угловая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скорость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9A0935" w14:textId="77777777" w:rsidR="005B1E2B" w:rsidRDefault="005B1E2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Рад</w:t>
                  </w:r>
                  <w:proofErr w:type="spellEnd"/>
                  <w:r>
                    <w:t>/</w:t>
                  </w:r>
                  <w:proofErr w:type="spellStart"/>
                  <w:r>
                    <w:t>сек</w:t>
                  </w:r>
                  <w:proofErr w:type="spellEnd"/>
                </w:p>
              </w:tc>
            </w:tr>
            <w:tr w:rsidR="005B1E2B" w14:paraId="7B8485A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A37FE2" w14:textId="77777777" w:rsidR="005B1E2B" w:rsidRDefault="005B1E2B" w:rsidP="000A7C6B">
                  <w:proofErr w:type="spellStart"/>
                  <w:r>
                    <w:t>Давление</w:t>
                  </w:r>
                  <w:proofErr w:type="spellEnd"/>
                  <w:r>
                    <w:t>/</w:t>
                  </w:r>
                  <w:proofErr w:type="spellStart"/>
                  <w:r>
                    <w:t>Напряжение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6DB34E" w14:textId="77777777" w:rsid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260790F0" w14:textId="77777777" w:rsidR="00F33129" w:rsidRDefault="00F33129" w:rsidP="000A7C6B"/>
        </w:tc>
      </w:tr>
    </w:tbl>
    <w:p w14:paraId="195DFA41" w14:textId="77777777"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13A59C5" w14:textId="77777777" w:rsidTr="005273D5">
        <w:trPr>
          <w:trHeight w:val="4158"/>
        </w:trPr>
        <w:tc>
          <w:tcPr>
            <w:tcW w:w="11136" w:type="dxa"/>
          </w:tcPr>
          <w:p w14:paraId="4556609C" w14:textId="77777777" w:rsidR="00E80CD9" w:rsidRPr="00AC3438" w:rsidRDefault="005B1E2B" w:rsidP="000A7C6B">
            <w:pPr>
              <w:pStyle w:val="1"/>
              <w:outlineLvl w:val="0"/>
            </w:pPr>
            <w:bookmarkStart w:id="9" w:name="_Toc88504606"/>
            <w:bookmarkStart w:id="10" w:name="_Toc243733144"/>
            <w:bookmarkStart w:id="11" w:name="_Toc245020112"/>
            <w:bookmarkStart w:id="12" w:name="_Toc245020144"/>
            <w:proofErr w:type="spellStart"/>
            <w:r>
              <w:lastRenderedPageBreak/>
              <w:t>Свойства</w:t>
            </w:r>
            <w:proofErr w:type="spellEnd"/>
            <w:r>
              <w:t xml:space="preserve"> </w:t>
            </w:r>
            <w:proofErr w:type="spellStart"/>
            <w:r>
              <w:t>материала</w:t>
            </w:r>
            <w:bookmarkEnd w:id="9"/>
            <w:proofErr w:type="spellEnd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AAACCDC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C52813" w14:textId="77777777" w:rsidR="00E80CD9" w:rsidRPr="003E6C57" w:rsidRDefault="005B1E2B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Ссылка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на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модель</w:t>
                  </w:r>
                  <w:proofErr w:type="spellEnd"/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9F2DDB" w14:textId="77777777" w:rsidR="00E80CD9" w:rsidRPr="003E6C57" w:rsidRDefault="005B1E2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Свойства</w:t>
                  </w:r>
                  <w:proofErr w:type="spellEnd"/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8AEF2F1" w14:textId="77777777" w:rsidR="00E80CD9" w:rsidRPr="003E6C57" w:rsidRDefault="005B1E2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Компоненты</w:t>
                  </w:r>
                  <w:proofErr w:type="spellEnd"/>
                </w:p>
              </w:tc>
            </w:tr>
            <w:tr w:rsidR="00E80CD9" w:rsidRPr="004C74B8" w14:paraId="19F2C0D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4581EE6F" w14:textId="77777777" w:rsidR="00E80CD9" w:rsidRPr="00577134" w:rsidRDefault="005B1E2B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BD49412" wp14:editId="25416DFA">
                        <wp:extent cx="1904365" cy="1011555"/>
                        <wp:effectExtent l="0" t="0" r="635" b="0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6CDF0A3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A5025A" w14:textId="77777777" w:rsidR="00E80CD9" w:rsidRPr="00BE6656" w:rsidRDefault="005B1E2B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Имя</w:t>
                        </w:r>
                        <w:proofErr w:type="spellEnd"/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57EAFE" w14:textId="77777777" w:rsidR="00E80CD9" w:rsidRPr="00BE6656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Д16Т ГОСТ 4784-74</w:t>
                        </w:r>
                      </w:p>
                    </w:tc>
                  </w:tr>
                  <w:tr w:rsidR="005B1E2B" w:rsidRPr="00577134" w14:paraId="44BB71A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987238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модели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62A0B1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Линейный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Упругий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Изотропный</w:t>
                        </w:r>
                        <w:proofErr w:type="spellEnd"/>
                      </w:p>
                    </w:tc>
                  </w:tr>
                  <w:tr w:rsidR="005B1E2B" w:rsidRPr="00577134" w14:paraId="7B16652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04EFB5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Критерий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прочности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по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умолчанию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6CE83D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Неизвестно</w:t>
                        </w:r>
                        <w:proofErr w:type="spellEnd"/>
                      </w:p>
                    </w:tc>
                  </w:tr>
                  <w:tr w:rsidR="005B1E2B" w:rsidRPr="00577134" w14:paraId="3254ADB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3409E0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текучести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6B958A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4.3e+008 N/m^2</w:t>
                        </w:r>
                      </w:p>
                    </w:tc>
                  </w:tr>
                  <w:tr w:rsidR="005B1E2B" w:rsidRPr="00577134" w14:paraId="36D9CD3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9841FA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прочности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растяжении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281C7D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4.8e+008 N/m^2</w:t>
                        </w:r>
                      </w:p>
                    </w:tc>
                  </w:tr>
                  <w:tr w:rsidR="005B1E2B" w:rsidRPr="00577134" w14:paraId="4D208C2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A3714E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Модуль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упругости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3E9681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7.1e+010 N/m^2</w:t>
                        </w:r>
                      </w:p>
                    </w:tc>
                  </w:tr>
                  <w:tr w:rsidR="005B1E2B" w:rsidRPr="00577134" w14:paraId="0FB9433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AEBF30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Коэффициент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Пуассона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E985A7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0.32  </w:t>
                        </w:r>
                      </w:p>
                    </w:tc>
                  </w:tr>
                  <w:tr w:rsidR="005B1E2B" w:rsidRPr="00577134" w14:paraId="323F1CE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537B74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Массовая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плотность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B3E404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2780 kg/m^3</w:t>
                        </w:r>
                      </w:p>
                    </w:tc>
                  </w:tr>
                  <w:tr w:rsidR="005B1E2B" w:rsidRPr="00577134" w14:paraId="3D33E54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43E31E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Модуль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сдвига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6CC7A5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2.78e+010 N/m^2</w:t>
                        </w:r>
                      </w:p>
                    </w:tc>
                  </w:tr>
                  <w:tr w:rsidR="005B1E2B" w:rsidRPr="00577134" w14:paraId="2C04172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F08515" w14:textId="77777777" w:rsidR="005B1E2B" w:rsidRDefault="005B1E2B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Коэффициент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теплового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расширения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2E1C65" w14:textId="77777777" w:rsidR="005B1E2B" w:rsidRDefault="005B1E2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2.3e-005 /Kelvin</w:t>
                        </w:r>
                      </w:p>
                    </w:tc>
                  </w:tr>
                </w:tbl>
                <w:p w14:paraId="33F8D915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6CACD105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1(Бобышка-Вытянуть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1)(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Верхняя панель-1),</w:t>
                  </w:r>
                </w:p>
                <w:p w14:paraId="3CDB9737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1(Бобышка-Вытянуть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1)(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Верхняя панель-2),</w:t>
                  </w:r>
                </w:p>
                <w:p w14:paraId="4F44F01F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1(Скругление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3)(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Задняя панель-2),</w:t>
                  </w:r>
                </w:p>
                <w:p w14:paraId="22BCB89E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1(Скругление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4)(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Левая панель-1),</w:t>
                  </w:r>
                </w:p>
                <w:p w14:paraId="3D0359B1" w14:textId="77777777" w:rsidR="005B1E2B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1(Фаска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1)(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Передняя панель-1),</w:t>
                  </w:r>
                </w:p>
                <w:p w14:paraId="4494C267" w14:textId="77777777" w:rsidR="00E80CD9" w:rsidRPr="005B1E2B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  <w:lang w:val="ru-RU"/>
                    </w:rPr>
                  </w:pPr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 тело 1(Скругление</w:t>
                  </w:r>
                  <w:proofErr w:type="gramStart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5)(</w:t>
                  </w:r>
                  <w:proofErr w:type="gramEnd"/>
                  <w:r w:rsidRPr="005B1E2B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Правая панель-1)</w:t>
                  </w:r>
                </w:p>
              </w:tc>
            </w:tr>
            <w:tr w:rsidR="00E80CD9" w:rsidRPr="000841BF" w14:paraId="1F085932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0DD90CA" w14:textId="77777777" w:rsidR="00E80CD9" w:rsidRPr="000841BF" w:rsidRDefault="005B1E2B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sz w:val="20"/>
                      <w:szCs w:val="20"/>
                    </w:rPr>
                    <w:t>Данные</w:t>
                  </w:r>
                  <w:proofErr w:type="spellEnd"/>
                  <w:r>
                    <w:rPr>
                      <w:rStyle w:val="a3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a3"/>
                      <w:sz w:val="20"/>
                      <w:szCs w:val="20"/>
                    </w:rPr>
                    <w:t>кривой:N</w:t>
                  </w:r>
                  <w:proofErr w:type="spellEnd"/>
                  <w:proofErr w:type="gramEnd"/>
                  <w:r>
                    <w:rPr>
                      <w:rStyle w:val="a3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1E529567" w14:textId="77777777" w:rsidR="00E80CD9" w:rsidRDefault="00E80CD9" w:rsidP="000A7C6B"/>
        </w:tc>
      </w:tr>
      <w:bookmarkEnd w:id="10"/>
      <w:bookmarkEnd w:id="11"/>
      <w:bookmarkEnd w:id="12"/>
    </w:tbl>
    <w:p w14:paraId="1692D41A" w14:textId="77777777"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7B44D786" w14:textId="77777777" w:rsidTr="00452CBC">
        <w:tc>
          <w:tcPr>
            <w:tcW w:w="11016" w:type="dxa"/>
          </w:tcPr>
          <w:p w14:paraId="19DFB4C0" w14:textId="77777777" w:rsidR="005273D5" w:rsidRPr="00AF1A58" w:rsidRDefault="005B1E2B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3" w:name="_Toc88504607"/>
            <w:proofErr w:type="spellStart"/>
            <w:r>
              <w:rPr>
                <w:rStyle w:val="a3"/>
              </w:rPr>
              <w:lastRenderedPageBreak/>
              <w:t>Нагрузки</w:t>
            </w:r>
            <w:proofErr w:type="spellEnd"/>
            <w:r>
              <w:rPr>
                <w:rStyle w:val="a3"/>
              </w:rPr>
              <w:t xml:space="preserve"> и </w:t>
            </w:r>
            <w:proofErr w:type="spellStart"/>
            <w:r>
              <w:rPr>
                <w:rStyle w:val="a3"/>
              </w:rPr>
              <w:t>крепления</w:t>
            </w:r>
            <w:bookmarkEnd w:id="13"/>
            <w:proofErr w:type="spellEnd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5B1E2B" w14:paraId="2751E6B6" w14:textId="77777777" w:rsidTr="003B763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625F248" w14:textId="77777777" w:rsidR="005B1E2B" w:rsidRPr="004E282D" w:rsidRDefault="005B1E2B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Имя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8CC8766" w14:textId="77777777" w:rsidR="005B1E2B" w:rsidRPr="004E282D" w:rsidRDefault="005B1E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Изображение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9734CB1" w14:textId="77777777" w:rsidR="005B1E2B" w:rsidRPr="004E282D" w:rsidRDefault="005B1E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Данные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</w:tr>
            <w:tr w:rsidR="005B1E2B" w14:paraId="3E02B4C1" w14:textId="77777777" w:rsidTr="00905E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C0CA7BE" w14:textId="77777777" w:rsidR="005B1E2B" w:rsidRPr="00AD5FBA" w:rsidRDefault="005B1E2B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Зафиксированный-1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C8BCC69" w14:textId="77777777" w:rsidR="005B1E2B" w:rsidRPr="006208CB" w:rsidRDefault="005B1E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A24D7FA" wp14:editId="527E6896">
                        <wp:extent cx="1772285" cy="941070"/>
                        <wp:effectExtent l="0" t="0" r="0" b="0"/>
                        <wp:docPr id="12" name="Рисунок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41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5B1E2B" w14:paraId="1BA6132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A2DAE4F" w14:textId="77777777" w:rsidR="005B1E2B" w:rsidRPr="00BE6656" w:rsidRDefault="005B1E2B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Объекты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585088E" w14:textId="77777777" w:rsidR="005B1E2B" w:rsidRPr="00154A1A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16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грани</w:t>
                        </w:r>
                        <w:proofErr w:type="spellEnd"/>
                      </w:p>
                    </w:tc>
                  </w:tr>
                  <w:tr w:rsidR="005B1E2B" w14:paraId="25604D1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D3A1B75" w14:textId="77777777" w:rsidR="005B1E2B" w:rsidRDefault="005B1E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93C323E" w14:textId="77777777" w:rsidR="005B1E2B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Зафиксированная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геометрия</w:t>
                        </w:r>
                        <w:proofErr w:type="spellEnd"/>
                      </w:p>
                    </w:tc>
                  </w:tr>
                </w:tbl>
                <w:p w14:paraId="7A7A39A7" w14:textId="77777777" w:rsidR="005B1E2B" w:rsidRPr="004C6DEB" w:rsidRDefault="005B1E2B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FD1358A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08DD17F9" w14:textId="77777777" w:rsidR="003F154A" w:rsidRPr="003F154A" w:rsidRDefault="005B1E2B" w:rsidP="003F154A">
                  <w:pPr>
                    <w:rPr>
                      <w:rStyle w:val="a3"/>
                      <w:bCs/>
                    </w:rPr>
                  </w:pPr>
                  <w:proofErr w:type="spellStart"/>
                  <w:r>
                    <w:rPr>
                      <w:rStyle w:val="a3"/>
                      <w:b/>
                    </w:rPr>
                    <w:t>Результирующие</w:t>
                  </w:r>
                  <w:proofErr w:type="spellEnd"/>
                  <w:r>
                    <w:rPr>
                      <w:rStyle w:val="a3"/>
                      <w:b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</w:rPr>
                    <w:t>силы</w:t>
                  </w:r>
                  <w:proofErr w:type="spellEnd"/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13D23C02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4ED665A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Компоненты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27C5BB1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D67CB4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A7AD258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4E4425A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Результирующая</w:t>
                        </w:r>
                        <w:proofErr w:type="spellEnd"/>
                      </w:p>
                    </w:tc>
                  </w:tr>
                  <w:tr w:rsidR="003F154A" w14:paraId="023487BE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354CCE1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Сила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реакции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7449765" w14:textId="77777777" w:rsidR="003F154A" w:rsidRPr="00EF37BF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0.000627212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70FEB8" w14:textId="77777777" w:rsidR="003F154A" w:rsidRPr="00EF37BF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19.9995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2E8C173" w14:textId="77777777" w:rsidR="003F154A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-0.000445008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651FBC5" w14:textId="77777777" w:rsidR="003F154A" w:rsidRPr="00EF37BF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19.9995</w:t>
                        </w:r>
                      </w:p>
                    </w:tc>
                  </w:tr>
                  <w:tr w:rsidR="00935682" w14:paraId="6FA10D41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4483FF8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Реактивный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момент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2CACC8F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167506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94304E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90E2B54" w14:textId="77777777" w:rsidR="00935682" w:rsidRDefault="005B1E2B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0866B5B" w14:textId="77777777" w:rsidR="003F154A" w:rsidRDefault="003F154A" w:rsidP="003F154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7FF9A70" w14:textId="77777777"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5B1E2B" w14:paraId="517920D6" w14:textId="77777777" w:rsidTr="0041464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3D4BA70" w14:textId="77777777" w:rsidR="005B1E2B" w:rsidRPr="004E282D" w:rsidRDefault="005B1E2B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Имя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нагрузки</w:t>
                  </w:r>
                  <w:proofErr w:type="spellEnd"/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3014F47" w14:textId="77777777" w:rsidR="005B1E2B" w:rsidRPr="004E282D" w:rsidRDefault="005B1E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Загрузить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изображение</w:t>
                  </w:r>
                  <w:proofErr w:type="spellEnd"/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44B228D" w14:textId="77777777" w:rsidR="005B1E2B" w:rsidRPr="004E282D" w:rsidRDefault="005B1E2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Загрузить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данные</w:t>
                  </w:r>
                  <w:proofErr w:type="spellEnd"/>
                </w:p>
              </w:tc>
            </w:tr>
            <w:tr w:rsidR="005B1E2B" w14:paraId="79B14BFF" w14:textId="77777777" w:rsidTr="007F0C3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EED92A0" w14:textId="77777777" w:rsidR="005B1E2B" w:rsidRPr="00F42DD1" w:rsidRDefault="005B1E2B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Сила-3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B1ED8A4" w14:textId="77777777" w:rsidR="005B1E2B" w:rsidRPr="006208CB" w:rsidRDefault="005B1E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67F295E" wp14:editId="6762E40C">
                        <wp:extent cx="1907540" cy="1012825"/>
                        <wp:effectExtent l="0" t="0" r="0" b="0"/>
                        <wp:docPr id="13" name="Рисунок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12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5B1E2B" w14:paraId="279E2AE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96A0796" w14:textId="77777777" w:rsidR="005B1E2B" w:rsidRPr="00BE6656" w:rsidRDefault="005B1E2B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Объекты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3B1D0A6" w14:textId="77777777" w:rsidR="005B1E2B" w:rsidRPr="00B77EA3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грани</w:t>
                        </w:r>
                        <w:proofErr w:type="spellEnd"/>
                      </w:p>
                    </w:tc>
                  </w:tr>
                  <w:tr w:rsidR="005B1E2B" w14:paraId="3F61F1C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9E0950A" w14:textId="77777777" w:rsidR="005B1E2B" w:rsidRDefault="005B1E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7C29885" w14:textId="77777777" w:rsidR="005B1E2B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Приложить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нормальную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силу</w:t>
                        </w:r>
                        <w:proofErr w:type="spellEnd"/>
                      </w:p>
                    </w:tc>
                  </w:tr>
                  <w:tr w:rsidR="005B1E2B" w14:paraId="2AF2557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B84E909" w14:textId="77777777" w:rsidR="005B1E2B" w:rsidRDefault="005B1E2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Значение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4ECC946" w14:textId="77777777" w:rsidR="005B1E2B" w:rsidRDefault="005B1E2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10 N</w:t>
                        </w:r>
                      </w:p>
                    </w:tc>
                  </w:tr>
                </w:tbl>
                <w:p w14:paraId="2DC50082" w14:textId="77777777" w:rsidR="005B1E2B" w:rsidRDefault="005B1E2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14:paraId="21BD6E80" w14:textId="77777777" w:rsidR="005273D5" w:rsidRDefault="005273D5" w:rsidP="000A7C6B">
            <w:pPr>
              <w:rPr>
                <w:rStyle w:val="a3"/>
              </w:rPr>
            </w:pPr>
          </w:p>
        </w:tc>
      </w:tr>
    </w:tbl>
    <w:p w14:paraId="1B0D2445" w14:textId="77777777"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544E25DD" w14:textId="77777777" w:rsidTr="005B3D16">
        <w:tc>
          <w:tcPr>
            <w:tcW w:w="11016" w:type="dxa"/>
          </w:tcPr>
          <w:p w14:paraId="623536D1" w14:textId="77777777" w:rsidR="00132707" w:rsidRDefault="00132707" w:rsidP="000A7C6B">
            <w:pPr>
              <w:pStyle w:val="1"/>
              <w:outlineLvl w:val="0"/>
            </w:pPr>
            <w:r>
              <w:br w:type="page"/>
            </w:r>
            <w:bookmarkStart w:id="14" w:name="_Toc88504608"/>
            <w:proofErr w:type="spellStart"/>
            <w:r w:rsidR="005B1E2B">
              <w:t>Определения</w:t>
            </w:r>
            <w:proofErr w:type="spellEnd"/>
            <w:r w:rsidR="005B1E2B">
              <w:t xml:space="preserve"> </w:t>
            </w:r>
            <w:proofErr w:type="spellStart"/>
            <w:r w:rsidR="005B1E2B">
              <w:t>соединителей</w:t>
            </w:r>
            <w:bookmarkEnd w:id="14"/>
            <w:proofErr w:type="spellEnd"/>
          </w:p>
          <w:p w14:paraId="2E84E245" w14:textId="77777777" w:rsidR="00132707" w:rsidRDefault="005B1E2B" w:rsidP="000A7C6B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  <w:p w14:paraId="3AE92B96" w14:textId="77777777" w:rsidR="00EF37BF" w:rsidRPr="009C0A33" w:rsidRDefault="00EF37BF" w:rsidP="000A7C6B"/>
          <w:p w14:paraId="1E39EE04" w14:textId="77777777" w:rsidR="000F2729" w:rsidRDefault="000F2729" w:rsidP="000A7C6B"/>
          <w:p w14:paraId="2F6CBEBC" w14:textId="77777777" w:rsidR="00E12C21" w:rsidRDefault="00E12C21" w:rsidP="000A7C6B"/>
          <w:p w14:paraId="79DDFD5F" w14:textId="77777777" w:rsidR="00132707" w:rsidRDefault="00132707" w:rsidP="000A7C6B"/>
        </w:tc>
      </w:tr>
    </w:tbl>
    <w:p w14:paraId="550F6EF8" w14:textId="77777777"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9504A96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C20F836" w14:textId="77777777" w:rsidR="00104BD8" w:rsidRDefault="005B1E2B" w:rsidP="005B1E2B">
            <w:pPr>
              <w:pStyle w:val="1"/>
              <w:outlineLvl w:val="0"/>
            </w:pPr>
            <w:bookmarkStart w:id="15" w:name="_Toc88504609"/>
            <w:proofErr w:type="spellStart"/>
            <w:r>
              <w:lastRenderedPageBreak/>
              <w:t>Данные</w:t>
            </w:r>
            <w:proofErr w:type="spellEnd"/>
            <w:r>
              <w:t xml:space="preserve"> </w:t>
            </w:r>
            <w:proofErr w:type="spellStart"/>
            <w:r>
              <w:t>контакта</w:t>
            </w:r>
            <w:bookmarkEnd w:id="15"/>
            <w:proofErr w:type="spellEnd"/>
          </w:p>
          <w:p w14:paraId="27DEFA79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1DB0D86C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3BB90B" w14:textId="77777777" w:rsidR="002B4DE8" w:rsidRDefault="005B1E2B" w:rsidP="00C16188">
                  <w:pPr>
                    <w:jc w:val="center"/>
                  </w:pPr>
                  <w:proofErr w:type="spellStart"/>
                  <w:r>
                    <w:t>Контакт</w:t>
                  </w:r>
                  <w:proofErr w:type="spellEnd"/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36A09A" w14:textId="77777777" w:rsidR="002B4DE8" w:rsidRDefault="005B1E2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Изображение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контакта</w:t>
                  </w:r>
                  <w:proofErr w:type="spellEnd"/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BC2A56" w14:textId="77777777" w:rsidR="002B4DE8" w:rsidRDefault="005B1E2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Свойства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контакта</w:t>
                  </w:r>
                  <w:proofErr w:type="spellEnd"/>
                </w:p>
              </w:tc>
            </w:tr>
            <w:tr w:rsidR="002B4DE8" w14:paraId="00557249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6B5D09" w14:textId="77777777" w:rsidR="002B4DE8" w:rsidRPr="00211C62" w:rsidRDefault="005B1E2B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5DCE5C8" w14:textId="77777777" w:rsidR="002B4DE8" w:rsidRPr="000B04D4" w:rsidRDefault="005B1E2B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7D38596" wp14:editId="68B8B48A">
                        <wp:extent cx="2445385" cy="1298575"/>
                        <wp:effectExtent l="0" t="0" r="0" b="0"/>
                        <wp:docPr id="14" name="Рисунок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RPr="004C74B8" w14:paraId="1CB2ABB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667F662" w14:textId="77777777" w:rsidR="0017091B" w:rsidRPr="00BE6656" w:rsidRDefault="005B1E2B" w:rsidP="004F6DE4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D63E771" w14:textId="77777777" w:rsidR="0017091B" w:rsidRPr="005B1E2B" w:rsidRDefault="005B1E2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0FA2B8F4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D72B19A" w14:textId="77777777" w:rsidR="005B1E2B" w:rsidRDefault="005B1E2B" w:rsidP="004F6DE4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41408D0" w14:textId="77777777" w:rsidR="005B1E2B" w:rsidRDefault="005B1E2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09E349E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4794C2CA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0E08C0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A728A5D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0F3054D" wp14:editId="561F156A">
                        <wp:extent cx="2445385" cy="1298575"/>
                        <wp:effectExtent l="0" t="0" r="0" b="0"/>
                        <wp:docPr id="15" name="Рисунок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18A3DC36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732E720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6D9B28E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6030F40A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143C960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9145D7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510F008B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2B8D3028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01A79C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787D88D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185776D" wp14:editId="784343FF">
                        <wp:extent cx="2445385" cy="1298575"/>
                        <wp:effectExtent l="0" t="0" r="0" b="0"/>
                        <wp:docPr id="16" name="Рисунок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5B89DC1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18B5AA3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A20E8A4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54E27135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2CCD8E3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7A94C57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0E1DE2A9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4BA1FA85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7D424D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A6560A8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7947EB4" wp14:editId="26CDA884">
                        <wp:extent cx="2445385" cy="1298575"/>
                        <wp:effectExtent l="0" t="0" r="0" b="0"/>
                        <wp:docPr id="17" name="Рисунок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7B36785D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E3A0153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2517D08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3E199760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3B48D88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0A67D16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6D10461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6EEBF1F1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148EC5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соприкасания-5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FB5D5DC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AC6A3B9" wp14:editId="7183CCE4">
                        <wp:extent cx="2445385" cy="1298575"/>
                        <wp:effectExtent l="0" t="0" r="0" b="0"/>
                        <wp:docPr id="18" name="Рисунок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44AC614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DDA3EE7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8ABDF91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41E47E60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41C5242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8C7EAC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5D1064F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5BA5C7B3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ADA475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соприкасания-6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8B0AB9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8583B1D" wp14:editId="1BE0C425">
                        <wp:extent cx="2445385" cy="1298575"/>
                        <wp:effectExtent l="0" t="0" r="0" b="0"/>
                        <wp:docPr id="19" name="Рисунок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4F3C6C5D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D273C8A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54A5219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47B703C2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C15F91C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029265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531805DD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3F31B75B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EB04C2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соприкасания-7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0223B14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8D1758B" wp14:editId="36970E84">
                        <wp:extent cx="2445385" cy="1298575"/>
                        <wp:effectExtent l="0" t="0" r="0" b="0"/>
                        <wp:docPr id="20" name="Рисунок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6D2628B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C413560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CA97CD0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6321599E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BF465DE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9F4E5D2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1177E24F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793D70AD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5402E9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соприкасания-8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F009137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C14C08F" wp14:editId="232C094A">
                        <wp:extent cx="2445385" cy="1298575"/>
                        <wp:effectExtent l="0" t="0" r="0" b="0"/>
                        <wp:docPr id="21" name="Рисунок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2B01509B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3CFCC77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5E3B0C6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3ABA0BF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C7E1862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7A4BC8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0E695062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3D576EB6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189C13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соприкасания-9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286F39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B6D1F77" wp14:editId="545D124A">
                        <wp:extent cx="2445385" cy="1298575"/>
                        <wp:effectExtent l="0" t="0" r="0" b="0"/>
                        <wp:docPr id="22" name="Рисунок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012A71ED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63FD43F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9BE3600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5F49D63E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4612EFE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F54B253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2EACFC4A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3B3F0991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3F0F10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соприкасания-10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431B593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19376AE" wp14:editId="613CA3DC">
                        <wp:extent cx="2445385" cy="1298575"/>
                        <wp:effectExtent l="0" t="0" r="0" b="0"/>
                        <wp:docPr id="23" name="Рисунок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42FD68C5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20F9D4B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C123EBB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4AC17094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EA9296F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AA72EF7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A08B61A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4531C634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5EDEE8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соприкасания-11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E9A6550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E672708" wp14:editId="06513E45">
                        <wp:extent cx="2445385" cy="1298575"/>
                        <wp:effectExtent l="0" t="0" r="0" b="0"/>
                        <wp:docPr id="24" name="Рисунок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5F9165D0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42D91CA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33EE985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660CE982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7FBB5E0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E7D3FFF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18671232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B1E2B" w14:paraId="39BB1A8A" w14:textId="77777777" w:rsidTr="005B1E2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8DA204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Набор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соприкасания-12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18D4739" w14:textId="77777777" w:rsidR="005B1E2B" w:rsidRPr="000B04D4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5CE80F4" wp14:editId="0E361112">
                        <wp:extent cx="2445385" cy="1298575"/>
                        <wp:effectExtent l="0" t="0" r="0" b="0"/>
                        <wp:docPr id="25" name="Рисунок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:rsidRPr="004C74B8" w14:paraId="7FFDF5A3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3F23265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D841A9D" w14:textId="77777777" w:rsidR="005B1E2B" w:rsidRP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</w:pPr>
                        <w:r w:rsidRPr="005B1E2B">
                          <w:rPr>
                            <w:rStyle w:val="a3"/>
                            <w:b w:val="0"/>
                            <w:bCs w:val="0"/>
                            <w:lang w:val="ru-RU"/>
                          </w:rPr>
                          <w:t xml:space="preserve">Контактная пара со связанными узлами </w:t>
                        </w:r>
                      </w:p>
                    </w:tc>
                  </w:tr>
                  <w:tr w:rsidR="005B1E2B" w14:paraId="5A1C01D2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CC5711D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Элементы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D914BF6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грани</w:t>
                        </w:r>
                        <w:proofErr w:type="spellEnd"/>
                      </w:p>
                    </w:tc>
                  </w:tr>
                </w:tbl>
                <w:p w14:paraId="7F7EACE0" w14:textId="77777777" w:rsidR="005B1E2B" w:rsidRPr="00211C62" w:rsidRDefault="005B1E2B" w:rsidP="00527DB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5B1E2B" w14:paraId="68F5A111" w14:textId="77777777" w:rsidTr="005B1E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F60210" w14:textId="77777777" w:rsidR="005B1E2B" w:rsidRPr="00211C62" w:rsidRDefault="005B1E2B" w:rsidP="00527DB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Глобальный</w:t>
                  </w:r>
                  <w:proofErr w:type="spellEnd"/>
                  <w:r>
                    <w:rPr>
                      <w:rFonts w:asciiTheme="minorHAnsi" w:hAnsiTheme="minorHAnsi"/>
                      <w:b w:val="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</w:rPr>
                    <w:t>контакт</w:t>
                  </w:r>
                  <w:proofErr w:type="spellEnd"/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DBA0929" w14:textId="77777777" w:rsidR="005B1E2B" w:rsidRPr="000B04D4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B399FE7" wp14:editId="7CB83BE1">
                        <wp:extent cx="2445385" cy="1298575"/>
                        <wp:effectExtent l="0" t="0" r="0" b="0"/>
                        <wp:docPr id="26" name="Рисунок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9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B1E2B" w14:paraId="69336DD5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4FE5291" w14:textId="77777777" w:rsidR="005B1E2B" w:rsidRPr="00BE6656" w:rsidRDefault="005B1E2B" w:rsidP="00527DBC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t>Тип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BB27B5C" w14:textId="77777777" w:rsidR="005B1E2B" w:rsidRPr="00BE6656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Связанные</w:t>
                        </w:r>
                        <w:proofErr w:type="spellEnd"/>
                      </w:p>
                    </w:tc>
                  </w:tr>
                  <w:tr w:rsidR="005B1E2B" w14:paraId="2B5E799A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509766B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Компоненты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710D23F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компоненты</w:t>
                        </w:r>
                        <w:proofErr w:type="spellEnd"/>
                      </w:p>
                    </w:tc>
                  </w:tr>
                  <w:tr w:rsidR="005B1E2B" w14:paraId="369C09D5" w14:textId="77777777" w:rsidTr="00527D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26BE40E" w14:textId="77777777" w:rsidR="005B1E2B" w:rsidRDefault="005B1E2B" w:rsidP="00527DBC">
                        <w:pPr>
                          <w:jc w:val="right"/>
                        </w:pPr>
                        <w:proofErr w:type="spellStart"/>
                        <w:r>
                          <w:t>Параметры</w:t>
                        </w:r>
                        <w:proofErr w:type="spellEnd"/>
                        <w: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18E87E" w14:textId="77777777" w:rsidR="005B1E2B" w:rsidRDefault="005B1E2B" w:rsidP="00527DB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Совместимая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</w:rPr>
                          <w:t>сетка</w:t>
                        </w:r>
                        <w:proofErr w:type="spellEnd"/>
                      </w:p>
                    </w:tc>
                  </w:tr>
                </w:tbl>
                <w:p w14:paraId="1B3204FA" w14:textId="77777777" w:rsidR="005B1E2B" w:rsidRPr="00211C62" w:rsidRDefault="005B1E2B" w:rsidP="00527DB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230F67F" w14:textId="77777777" w:rsidR="00104BD8" w:rsidRDefault="00104BD8" w:rsidP="000A7C6B">
            <w:pPr>
              <w:rPr>
                <w:rStyle w:val="A30"/>
              </w:rPr>
            </w:pPr>
          </w:p>
          <w:p w14:paraId="1B6D4081" w14:textId="77777777" w:rsidR="00104BD8" w:rsidRDefault="00104BD8" w:rsidP="000A7C6B"/>
        </w:tc>
      </w:tr>
    </w:tbl>
    <w:p w14:paraId="284A3F66" w14:textId="77777777"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3D203BE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36EFCE7" w14:textId="77777777" w:rsidR="00A61A59" w:rsidRDefault="005B1E2B" w:rsidP="000A7C6B">
            <w:pPr>
              <w:pStyle w:val="1"/>
              <w:outlineLvl w:val="0"/>
            </w:pPr>
            <w:bookmarkStart w:id="16" w:name="_Toc88504610"/>
            <w:proofErr w:type="spellStart"/>
            <w:r>
              <w:lastRenderedPageBreak/>
              <w:t>Информация</w:t>
            </w:r>
            <w:proofErr w:type="spellEnd"/>
            <w:r>
              <w:t xml:space="preserve"> о </w:t>
            </w:r>
            <w:proofErr w:type="spellStart"/>
            <w:r>
              <w:t>сетке</w:t>
            </w:r>
            <w:bookmarkEnd w:id="16"/>
            <w:proofErr w:type="spellEnd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6FECA8B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E90363" w14:textId="77777777" w:rsidR="00A9531D" w:rsidRDefault="005B1E2B" w:rsidP="00C16188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339BCB" w14:textId="77777777" w:rsidR="00A9531D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Сетка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твердом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теле</w:t>
                  </w:r>
                  <w:proofErr w:type="spellEnd"/>
                </w:p>
              </w:tc>
            </w:tr>
            <w:tr w:rsidR="005B1E2B" w14:paraId="50B678F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124D60" w14:textId="77777777" w:rsidR="005B1E2B" w:rsidRDefault="005B1E2B" w:rsidP="00C16188">
                  <w:proofErr w:type="spellStart"/>
                  <w:r>
                    <w:t>Используемое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разбиение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2F3950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Сетка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основе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кривизны</w:t>
                  </w:r>
                  <w:proofErr w:type="spellEnd"/>
                </w:p>
              </w:tc>
            </w:tr>
            <w:tr w:rsidR="005B1E2B" w14:paraId="68042BD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4AAF50" w14:textId="77777777" w:rsidR="005B1E2B" w:rsidRDefault="005B1E2B" w:rsidP="00C16188">
                  <w:proofErr w:type="spellStart"/>
                  <w:r>
                    <w:t>Точки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Якобиана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3449E8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4 </w:t>
                  </w:r>
                  <w:proofErr w:type="spellStart"/>
                  <w:r>
                    <w:t>Точки</w:t>
                  </w:r>
                  <w:proofErr w:type="spellEnd"/>
                </w:p>
              </w:tc>
            </w:tr>
            <w:tr w:rsidR="005B1E2B" w14:paraId="3D44772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11B5F0" w14:textId="77777777" w:rsidR="005B1E2B" w:rsidRDefault="005B1E2B" w:rsidP="00C16188">
                  <w:proofErr w:type="spellStart"/>
                  <w:r>
                    <w:t>Максимальный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размер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7D76D4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42.1245 mm</w:t>
                  </w:r>
                </w:p>
              </w:tc>
            </w:tr>
            <w:tr w:rsidR="005B1E2B" w14:paraId="7A58F0E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9C5011" w14:textId="77777777" w:rsidR="005B1E2B" w:rsidRDefault="005B1E2B" w:rsidP="00C16188">
                  <w:proofErr w:type="spellStart"/>
                  <w:r>
                    <w:t>Минимальный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размер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B84C6E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8.42489 mm</w:t>
                  </w:r>
                </w:p>
              </w:tc>
            </w:tr>
            <w:tr w:rsidR="005B1E2B" w14:paraId="773B19E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1E98B2" w14:textId="77777777" w:rsidR="005B1E2B" w:rsidRDefault="005B1E2B" w:rsidP="00C16188">
                  <w:proofErr w:type="spellStart"/>
                  <w:r>
                    <w:t>Эпюра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качества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D4C94B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Высокая</w:t>
                  </w:r>
                  <w:proofErr w:type="spellEnd"/>
                </w:p>
              </w:tc>
            </w:tr>
            <w:tr w:rsidR="005B1E2B" w14:paraId="26C5C20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5DED6A" w14:textId="77777777" w:rsidR="005B1E2B" w:rsidRPr="005B1E2B" w:rsidRDefault="005B1E2B" w:rsidP="00C16188">
                  <w:pPr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>Заново создать сетку из неудавшихся деталей с несовместимой сеткой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69D964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</w:tbl>
          <w:p w14:paraId="0BB11ADA" w14:textId="77777777" w:rsidR="00690657" w:rsidRDefault="00690657" w:rsidP="00690657"/>
          <w:p w14:paraId="245FD94A" w14:textId="77777777" w:rsidR="00A9531D" w:rsidRPr="00690657" w:rsidRDefault="005B1E2B" w:rsidP="00690657">
            <w:pPr>
              <w:pStyle w:val="2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Информация</w:t>
            </w:r>
            <w:proofErr w:type="spellEnd"/>
            <w:r>
              <w:rPr>
                <w:sz w:val="24"/>
                <w:szCs w:val="24"/>
              </w:rPr>
              <w:t xml:space="preserve"> о </w:t>
            </w:r>
            <w:proofErr w:type="spellStart"/>
            <w:r>
              <w:rPr>
                <w:sz w:val="24"/>
                <w:szCs w:val="24"/>
              </w:rPr>
              <w:t>сетке</w:t>
            </w:r>
            <w:proofErr w:type="spellEnd"/>
            <w:r>
              <w:rPr>
                <w:sz w:val="24"/>
                <w:szCs w:val="24"/>
              </w:rPr>
              <w:t xml:space="preserve"> - </w:t>
            </w:r>
            <w:proofErr w:type="spellStart"/>
            <w:r>
              <w:rPr>
                <w:sz w:val="24"/>
                <w:szCs w:val="24"/>
              </w:rPr>
              <w:t>Детализация</w:t>
            </w:r>
            <w:proofErr w:type="spellEnd"/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01EB64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1FB94A" w14:textId="77777777" w:rsidR="007107BE" w:rsidRDefault="005B1E2B" w:rsidP="00C16188">
                  <w:proofErr w:type="spellStart"/>
                  <w:r>
                    <w:t>Всего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узлов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13F159" w14:textId="77777777" w:rsidR="007107BE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77433</w:t>
                  </w:r>
                </w:p>
              </w:tc>
            </w:tr>
            <w:tr w:rsidR="005B1E2B" w14:paraId="566E3A8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439E8D" w14:textId="77777777" w:rsidR="005B1E2B" w:rsidRDefault="005B1E2B" w:rsidP="00C16188">
                  <w:proofErr w:type="spellStart"/>
                  <w:r>
                    <w:t>Всего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2682A1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38873</w:t>
                  </w:r>
                </w:p>
              </w:tc>
            </w:tr>
            <w:tr w:rsidR="005B1E2B" w14:paraId="1EBCB5D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C8E19A" w14:textId="77777777" w:rsidR="005B1E2B" w:rsidRDefault="005B1E2B" w:rsidP="00C16188">
                  <w:proofErr w:type="spellStart"/>
                  <w:r>
                    <w:t>Максимальное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соотношение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83BB7D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232.28</w:t>
                  </w:r>
                </w:p>
              </w:tc>
            </w:tr>
            <w:tr w:rsidR="005B1E2B" w14:paraId="2D8BA0F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994762" w14:textId="77777777" w:rsidR="005B1E2B" w:rsidRDefault="005B1E2B" w:rsidP="00C16188">
                  <w:r>
                    <w:t xml:space="preserve">%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с </w:t>
                  </w:r>
                  <w:proofErr w:type="spellStart"/>
                  <w:r>
                    <w:t>соотношением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  <w:r>
                    <w:t xml:space="preserve">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54569D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16</w:t>
                  </w:r>
                </w:p>
              </w:tc>
            </w:tr>
            <w:tr w:rsidR="005B1E2B" w14:paraId="1CFF1BA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AB456D" w14:textId="77777777" w:rsidR="005B1E2B" w:rsidRDefault="005B1E2B" w:rsidP="00C16188">
                  <w:r>
                    <w:t xml:space="preserve">%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с </w:t>
                  </w:r>
                  <w:proofErr w:type="spellStart"/>
                  <w:r>
                    <w:t>соотношением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  <w:r>
                    <w:t xml:space="preserve">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933FB0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20.6</w:t>
                  </w:r>
                </w:p>
              </w:tc>
            </w:tr>
            <w:tr w:rsidR="005B1E2B" w14:paraId="1030907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D4B1E9" w14:textId="77777777" w:rsidR="005B1E2B" w:rsidRDefault="005B1E2B" w:rsidP="00C16188">
                  <w:r>
                    <w:t xml:space="preserve">% </w:t>
                  </w:r>
                  <w:proofErr w:type="spellStart"/>
                  <w:r>
                    <w:t>искаженных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Якобиан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B9DBC2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5B1E2B" w14:paraId="57BB41C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2256A2" w14:textId="77777777" w:rsidR="005B1E2B" w:rsidRPr="005B1E2B" w:rsidRDefault="005B1E2B" w:rsidP="00C16188">
                  <w:pPr>
                    <w:rPr>
                      <w:lang w:val="ru-RU"/>
                    </w:rPr>
                  </w:pPr>
                  <w:r w:rsidRPr="005B1E2B">
                    <w:rPr>
                      <w:lang w:val="ru-RU"/>
                    </w:rPr>
                    <w:t>Время для завершения сетки (</w:t>
                  </w:r>
                  <w:proofErr w:type="spellStart"/>
                  <w:proofErr w:type="gramStart"/>
                  <w:r>
                    <w:t>hh</w:t>
                  </w:r>
                  <w:proofErr w:type="spellEnd"/>
                  <w:r w:rsidRPr="005B1E2B">
                    <w:rPr>
                      <w:lang w:val="ru-RU"/>
                    </w:rPr>
                    <w:t>;</w:t>
                  </w:r>
                  <w:r>
                    <w:t>mm</w:t>
                  </w:r>
                  <w:proofErr w:type="gramEnd"/>
                  <w:r w:rsidRPr="005B1E2B">
                    <w:rPr>
                      <w:lang w:val="ru-RU"/>
                    </w:rPr>
                    <w:t>;</w:t>
                  </w:r>
                  <w:r>
                    <w:t>ss</w:t>
                  </w:r>
                  <w:r w:rsidRPr="005B1E2B">
                    <w:rPr>
                      <w:lang w:val="ru-RU"/>
                    </w:rP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6249EF" w14:textId="77777777" w:rsidR="005B1E2B" w:rsidRDefault="005B1E2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5B1E2B" w14:paraId="2953CAF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D7FF22" w14:textId="77777777" w:rsidR="005B1E2B" w:rsidRDefault="005B1E2B" w:rsidP="00C16188">
                  <w:proofErr w:type="spellStart"/>
                  <w:r>
                    <w:t>Имя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компьютера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6394E5" w14:textId="77777777" w:rsidR="005B1E2B" w:rsidRDefault="005B1E2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0CDF2CC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E9F35CA" w14:textId="77777777" w:rsidR="00D803B1" w:rsidRDefault="005B1E2B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2DE1435" wp14:editId="5CBA1DA1">
                        <wp:extent cx="6711315" cy="3564255"/>
                        <wp:effectExtent l="0" t="0" r="0" b="0"/>
                        <wp:docPr id="27" name="Рисунок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6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8C47539" w14:textId="77777777" w:rsidR="00A61A59" w:rsidRPr="00F077CB" w:rsidRDefault="00A61A59" w:rsidP="000A7C6B"/>
        </w:tc>
      </w:tr>
    </w:tbl>
    <w:p w14:paraId="3AE6696A" w14:textId="77777777"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8BF13B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466D5BC" w14:textId="77777777" w:rsidR="002C53F9" w:rsidRDefault="005B1E2B" w:rsidP="000A7C6B">
            <w:pPr>
              <w:pStyle w:val="1"/>
              <w:outlineLvl w:val="0"/>
            </w:pPr>
            <w:bookmarkStart w:id="17" w:name="_Toc88504611"/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датчиков</w:t>
            </w:r>
            <w:bookmarkEnd w:id="17"/>
            <w:proofErr w:type="spellEnd"/>
          </w:p>
          <w:p w14:paraId="6822590C" w14:textId="77777777" w:rsidR="002C53F9" w:rsidRPr="00F077CB" w:rsidRDefault="005B1E2B" w:rsidP="000A7C6B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</w:tc>
      </w:tr>
    </w:tbl>
    <w:p w14:paraId="25639AE9" w14:textId="77777777"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3534EDD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93AB129" w14:textId="77777777" w:rsidR="005F5B79" w:rsidRPr="008632BA" w:rsidRDefault="005B1E2B" w:rsidP="000A7C6B">
            <w:pPr>
              <w:pStyle w:val="1"/>
              <w:outlineLvl w:val="0"/>
              <w:rPr>
                <w:lang w:val="ru-RU"/>
              </w:rPr>
            </w:pPr>
            <w:bookmarkStart w:id="18" w:name="_Toc88504612"/>
            <w:r w:rsidRPr="008632BA">
              <w:rPr>
                <w:lang w:val="ru-RU"/>
              </w:rPr>
              <w:t>Результирующие силы</w:t>
            </w:r>
            <w:bookmarkEnd w:id="18"/>
          </w:p>
          <w:p w14:paraId="5BAB6DE6" w14:textId="77777777" w:rsidR="005F5B79" w:rsidRPr="008632BA" w:rsidRDefault="005B1E2B" w:rsidP="000A7C6B">
            <w:pPr>
              <w:pStyle w:val="2"/>
              <w:outlineLvl w:val="1"/>
              <w:rPr>
                <w:lang w:val="ru-RU"/>
              </w:rPr>
            </w:pPr>
            <w:r w:rsidRPr="008632BA">
              <w:rPr>
                <w:lang w:val="ru-RU"/>
              </w:rPr>
              <w:t>Силы реакции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RPr="004C74B8" w14:paraId="645D2CE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AA40212" w14:textId="77777777" w:rsidR="005F5B79" w:rsidRPr="008632BA" w:rsidRDefault="005B1E2B" w:rsidP="000A7C6B">
                  <w:pPr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>Выбранный набор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0F04D7F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>Единицы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DD9DC9F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 xml:space="preserve">Сумма </w:t>
                  </w:r>
                  <w:r>
                    <w:t>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9F1B7A6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 xml:space="preserve">Сумма </w:t>
                  </w:r>
                  <w:r>
                    <w:t>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1F26C2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 xml:space="preserve">Сумма </w:t>
                  </w:r>
                  <w:r>
                    <w:t>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1EB6F1" w14:textId="77777777" w:rsidR="005F5B79" w:rsidRPr="008632BA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ru-RU"/>
                    </w:rPr>
                  </w:pPr>
                  <w:r w:rsidRPr="008632BA">
                    <w:rPr>
                      <w:lang w:val="ru-RU"/>
                    </w:rPr>
                    <w:t>Результирующая</w:t>
                  </w:r>
                </w:p>
              </w:tc>
            </w:tr>
            <w:tr w:rsidR="005F5B79" w:rsidRPr="004C74B8" w14:paraId="117BA49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910677" w14:textId="77777777" w:rsidR="005F5B79" w:rsidRPr="008632BA" w:rsidRDefault="005B1E2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rFonts w:asciiTheme="minorHAnsi" w:hAnsiTheme="minorHAnsi"/>
                      <w:b w:val="0"/>
                      <w:sz w:val="20"/>
                      <w:szCs w:val="20"/>
                      <w:lang w:val="ru-RU"/>
                    </w:rPr>
                    <w:t>всей модели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7B1EDEF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01901D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sz w:val="20"/>
                      <w:szCs w:val="20"/>
                      <w:lang w:val="ru-RU"/>
                    </w:rPr>
                    <w:t>0.000627212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7027B67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sz w:val="20"/>
                      <w:szCs w:val="20"/>
                      <w:lang w:val="ru-RU"/>
                    </w:rPr>
                    <w:t>19.9995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451A92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sz w:val="20"/>
                      <w:szCs w:val="20"/>
                      <w:lang w:val="ru-RU"/>
                    </w:rPr>
                    <w:t>-0.000445008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19526B" w14:textId="77777777" w:rsidR="005F5B79" w:rsidRPr="008632BA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sz w:val="20"/>
                      <w:szCs w:val="20"/>
                      <w:lang w:val="ru-RU"/>
                    </w:rPr>
                    <w:t>19.9995</w:t>
                  </w:r>
                </w:p>
              </w:tc>
            </w:tr>
          </w:tbl>
          <w:p w14:paraId="4F6721C1" w14:textId="77777777" w:rsidR="005F5B79" w:rsidRPr="008632BA" w:rsidRDefault="005B1E2B" w:rsidP="000A7C6B">
            <w:pPr>
              <w:pStyle w:val="2"/>
              <w:outlineLvl w:val="1"/>
              <w:rPr>
                <w:lang w:val="ru-RU"/>
              </w:rPr>
            </w:pPr>
            <w:r w:rsidRPr="008632BA">
              <w:rPr>
                <w:lang w:val="ru-RU"/>
              </w:rPr>
              <w:t>Моменты реакции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4A3E098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286D995" w14:textId="77777777" w:rsidR="005F5B79" w:rsidRDefault="005B1E2B" w:rsidP="000A7C6B">
                  <w:proofErr w:type="spellStart"/>
                  <w:r>
                    <w:t>Выбранный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набор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55F541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Единицы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EAEAD6E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E404799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307B557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9C48EB7" w14:textId="77777777" w:rsidR="005F5B79" w:rsidRDefault="005B1E2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Результирующая</w:t>
                  </w:r>
                  <w:proofErr w:type="spellEnd"/>
                </w:p>
              </w:tc>
            </w:tr>
            <w:tr w:rsidR="005F5B79" w14:paraId="07AA9146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EBE016" w14:textId="77777777" w:rsidR="005F5B79" w:rsidRPr="004D2956" w:rsidRDefault="005B1E2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всей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модели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00A707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1474E8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D5DF6B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E8DE84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AD5535" w14:textId="77777777" w:rsidR="005F5B79" w:rsidRPr="004D2956" w:rsidRDefault="005B1E2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593D4B1" w14:textId="77777777" w:rsidR="005F5B79" w:rsidRDefault="005F5B79" w:rsidP="000A7C6B"/>
        </w:tc>
      </w:tr>
      <w:tr w:rsidR="005F5B79" w14:paraId="17FB4832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E052F7B" w14:textId="77777777"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14:paraId="1E0D6DB9" w14:textId="77777777"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0881225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4371798" w14:textId="77777777" w:rsidR="0050542D" w:rsidRPr="005B1E2B" w:rsidRDefault="005B1E2B" w:rsidP="005B1E2B">
            <w:pPr>
              <w:pStyle w:val="1"/>
              <w:outlineLvl w:val="0"/>
            </w:pPr>
            <w:bookmarkStart w:id="22" w:name="_Toc88504613"/>
            <w:proofErr w:type="spellStart"/>
            <w:r>
              <w:t>Балки</w:t>
            </w:r>
            <w:bookmarkEnd w:id="22"/>
            <w:proofErr w:type="spellEnd"/>
          </w:p>
          <w:p w14:paraId="5090DD56" w14:textId="77777777" w:rsidR="00EC2432" w:rsidRDefault="005B1E2B" w:rsidP="000A7C6B">
            <w:proofErr w:type="spellStart"/>
            <w:r>
              <w:rPr>
                <w:sz w:val="24"/>
                <w:szCs w:val="24"/>
              </w:rPr>
              <w:t>Данные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отсутствуют</w:t>
            </w:r>
            <w:proofErr w:type="spellEnd"/>
          </w:p>
        </w:tc>
      </w:tr>
    </w:tbl>
    <w:p w14:paraId="5F2CF07A" w14:textId="77777777"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RPr="004C74B8" w14:paraId="11B6B6E2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A126CC2" w14:textId="77777777" w:rsidR="00EC2432" w:rsidRDefault="005B1E2B" w:rsidP="000A7C6B">
            <w:pPr>
              <w:pStyle w:val="1"/>
              <w:outlineLvl w:val="0"/>
            </w:pPr>
            <w:bookmarkStart w:id="23" w:name="_Toc88504614"/>
            <w:bookmarkStart w:id="24" w:name="_Toc243733152"/>
            <w:bookmarkStart w:id="25" w:name="_Toc245020120"/>
            <w:bookmarkStart w:id="26" w:name="_Toc245020152"/>
            <w:proofErr w:type="spellStart"/>
            <w:r>
              <w:lastRenderedPageBreak/>
              <w:t>Результаты</w:t>
            </w:r>
            <w:proofErr w:type="spellEnd"/>
            <w:r>
              <w:t xml:space="preserve"> </w:t>
            </w:r>
            <w:proofErr w:type="spellStart"/>
            <w:r>
              <w:t>исследования</w:t>
            </w:r>
            <w:bookmarkEnd w:id="23"/>
            <w:proofErr w:type="spellEnd"/>
          </w:p>
          <w:p w14:paraId="0FE332A9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6"/>
              <w:gridCol w:w="2973"/>
              <w:gridCol w:w="2554"/>
              <w:gridCol w:w="2535"/>
            </w:tblGrid>
            <w:tr w:rsidR="005B1E2B" w14:paraId="6371D528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1B2B41" w14:textId="77777777" w:rsidR="005B1E2B" w:rsidRDefault="005B1E2B" w:rsidP="005B1E2B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571663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028929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B54E8BF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5B1E2B" w14:paraId="022F9AB7" w14:textId="77777777" w:rsidTr="00527D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10B3D58" w14:textId="77777777" w:rsidR="005B1E2B" w:rsidRPr="004D2956" w:rsidRDefault="005B1E2B" w:rsidP="005B1E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Напряжение1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73D1C54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</w:t>
                  </w:r>
                  <w:proofErr w:type="spellStart"/>
                  <w:r>
                    <w:rPr>
                      <w:sz w:val="20"/>
                      <w:szCs w:val="20"/>
                    </w:rPr>
                    <w:t>Напряжение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74A7AC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4.003e+002N/m^2</w:t>
                  </w:r>
                </w:p>
                <w:p w14:paraId="2C512D34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27165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3FF4D0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1.343e+006N/m^2</w:t>
                  </w:r>
                </w:p>
                <w:p w14:paraId="4D9FAFFF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51264</w:t>
                  </w:r>
                </w:p>
              </w:tc>
            </w:tr>
            <w:tr w:rsidR="005B1E2B" w:rsidRPr="004C74B8" w14:paraId="0C802C57" w14:textId="77777777" w:rsidTr="00527D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4F001F" w14:textId="77777777" w:rsidR="005B1E2B" w:rsidRDefault="005B1E2B" w:rsidP="005B1E2B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B0F844D" wp14:editId="4D535D81">
                        <wp:extent cx="6858000" cy="3642360"/>
                        <wp:effectExtent l="0" t="0" r="0" b="0"/>
                        <wp:docPr id="28" name="Рисунок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42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49476" w14:textId="77777777" w:rsidR="005B1E2B" w:rsidRPr="008632BA" w:rsidRDefault="005B1E2B" w:rsidP="005B1E2B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Сборка корпуса-Статический 1-Напряжение-Напряжение1</w:t>
                  </w:r>
                </w:p>
              </w:tc>
            </w:tr>
          </w:tbl>
          <w:p w14:paraId="2C31C54C" w14:textId="77777777" w:rsidR="005B1E2B" w:rsidRPr="008632BA" w:rsidRDefault="005B1E2B" w:rsidP="000A7C6B">
            <w:pPr>
              <w:rPr>
                <w:lang w:val="ru-RU"/>
              </w:rPr>
            </w:pPr>
          </w:p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71"/>
              <w:gridCol w:w="3350"/>
              <w:gridCol w:w="2483"/>
              <w:gridCol w:w="2034"/>
            </w:tblGrid>
            <w:tr w:rsidR="005B1E2B" w14:paraId="05B53312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6AB739" w14:textId="77777777" w:rsidR="005B1E2B" w:rsidRDefault="005B1E2B" w:rsidP="005B1E2B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03CB8A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A45210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3ECFD11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5B1E2B" w14:paraId="0D5AF06B" w14:textId="77777777" w:rsidTr="00527D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74EE5E" w14:textId="77777777" w:rsidR="005B1E2B" w:rsidRPr="004D2956" w:rsidRDefault="005B1E2B" w:rsidP="005B1E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Перемещение1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E941CD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URES:   </w:t>
                  </w:r>
                  <w:proofErr w:type="spellStart"/>
                  <w:r>
                    <w:rPr>
                      <w:sz w:val="20"/>
                      <w:szCs w:val="20"/>
                    </w:rPr>
                    <w:t>Результирующее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перемещение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8E0B0D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0.000e+000mm</w:t>
                  </w:r>
                </w:p>
                <w:p w14:paraId="564AA054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50794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F58F9C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2.748e-003mm</w:t>
                  </w:r>
                </w:p>
                <w:p w14:paraId="72930605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45006</w:t>
                  </w:r>
                </w:p>
              </w:tc>
            </w:tr>
            <w:tr w:rsidR="005B1E2B" w:rsidRPr="004C74B8" w14:paraId="64D73A3A" w14:textId="77777777" w:rsidTr="00527D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C6036C" w14:textId="77777777" w:rsidR="005B1E2B" w:rsidRDefault="005B1E2B" w:rsidP="005B1E2B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2370E7C" wp14:editId="65335EBF">
                        <wp:extent cx="6858000" cy="3642360"/>
                        <wp:effectExtent l="0" t="0" r="0" b="0"/>
                        <wp:docPr id="29" name="Рисунок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42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7E3C2B" w14:textId="77777777" w:rsidR="005B1E2B" w:rsidRPr="008632BA" w:rsidRDefault="005B1E2B" w:rsidP="005B1E2B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Сборка корпуса-Статический 1-Перемещение-Перемещение1</w:t>
                  </w:r>
                </w:p>
              </w:tc>
            </w:tr>
          </w:tbl>
          <w:p w14:paraId="2FE19F9C" w14:textId="77777777" w:rsidR="005B1E2B" w:rsidRPr="008632BA" w:rsidRDefault="005B1E2B" w:rsidP="000A7C6B">
            <w:pPr>
              <w:rPr>
                <w:lang w:val="ru-RU"/>
              </w:rPr>
            </w:pPr>
          </w:p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96"/>
              <w:gridCol w:w="3361"/>
              <w:gridCol w:w="2251"/>
              <w:gridCol w:w="2230"/>
            </w:tblGrid>
            <w:tr w:rsidR="005B1E2B" w14:paraId="4C7B273C" w14:textId="77777777" w:rsidTr="00527D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B4E3A8" w14:textId="77777777" w:rsidR="005B1E2B" w:rsidRDefault="005B1E2B" w:rsidP="005B1E2B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8EA8E2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EF19B87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5E85113" w14:textId="77777777" w:rsidR="005B1E2B" w:rsidRDefault="005B1E2B" w:rsidP="005B1E2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5B1E2B" w14:paraId="3DF4F64D" w14:textId="77777777" w:rsidTr="00527D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9D00C4" w14:textId="77777777" w:rsidR="005B1E2B" w:rsidRPr="004D2956" w:rsidRDefault="005B1E2B" w:rsidP="005B1E2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Деформация1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331C1F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ESTRN: </w:t>
                  </w:r>
                  <w:proofErr w:type="spellStart"/>
                  <w:r>
                    <w:rPr>
                      <w:sz w:val="20"/>
                      <w:szCs w:val="20"/>
                    </w:rPr>
                    <w:t>Эквивалентная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деформация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CA9E96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4.673e-009</w:t>
                  </w:r>
                </w:p>
                <w:p w14:paraId="5832CBB7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Элемент</w:t>
                  </w:r>
                  <w:proofErr w:type="spellEnd"/>
                  <w:r>
                    <w:rPr>
                      <w:sz w:val="20"/>
                      <w:szCs w:val="20"/>
                    </w:rPr>
                    <w:t>: 11969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FBE028C" w14:textId="77777777" w:rsidR="005B1E2B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1.210e-005</w:t>
                  </w:r>
                </w:p>
                <w:p w14:paraId="2774913F" w14:textId="77777777" w:rsidR="005B1E2B" w:rsidRPr="004D2956" w:rsidRDefault="005B1E2B" w:rsidP="005B1E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Элемент</w:t>
                  </w:r>
                  <w:proofErr w:type="spellEnd"/>
                  <w:r>
                    <w:rPr>
                      <w:sz w:val="20"/>
                      <w:szCs w:val="20"/>
                    </w:rPr>
                    <w:t>: 25092</w:t>
                  </w:r>
                </w:p>
              </w:tc>
            </w:tr>
            <w:tr w:rsidR="005B1E2B" w:rsidRPr="004C74B8" w14:paraId="15236E88" w14:textId="77777777" w:rsidTr="00527DB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99CEB2" w14:textId="77777777" w:rsidR="005B1E2B" w:rsidRDefault="005B1E2B" w:rsidP="005B1E2B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C6ABF6" wp14:editId="26BFEFC2">
                        <wp:extent cx="6858000" cy="3642360"/>
                        <wp:effectExtent l="0" t="0" r="0" b="0"/>
                        <wp:docPr id="30" name="Рисунок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42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9B83FE" w14:textId="77777777" w:rsidR="005B1E2B" w:rsidRPr="008632BA" w:rsidRDefault="005B1E2B" w:rsidP="005B1E2B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8632BA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Сборка корпуса-Статический 1-Деформация-Деформация1</w:t>
                  </w:r>
                </w:p>
              </w:tc>
            </w:tr>
          </w:tbl>
          <w:p w14:paraId="0B542749" w14:textId="77777777" w:rsidR="005B1E2B" w:rsidRPr="008632BA" w:rsidRDefault="005B1E2B" w:rsidP="000A7C6B">
            <w:pPr>
              <w:rPr>
                <w:lang w:val="ru-RU"/>
              </w:rPr>
            </w:pPr>
          </w:p>
          <w:bookmarkEnd w:id="24"/>
          <w:bookmarkEnd w:id="25"/>
          <w:bookmarkEnd w:id="26"/>
          <w:p w14:paraId="3673C0C3" w14:textId="77777777" w:rsidR="00EC2432" w:rsidRPr="008632BA" w:rsidRDefault="00EC2432" w:rsidP="000A7C6B">
            <w:pPr>
              <w:rPr>
                <w:lang w:val="ru-RU"/>
              </w:rPr>
            </w:pPr>
          </w:p>
        </w:tc>
      </w:tr>
    </w:tbl>
    <w:p w14:paraId="2992BEDD" w14:textId="77777777" w:rsidR="000B1701" w:rsidRPr="008632BA" w:rsidRDefault="000B1701" w:rsidP="000B1701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09290DC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DB0F80D" w14:textId="77777777" w:rsidR="000B1701" w:rsidRDefault="005B1E2B" w:rsidP="005B1E2B">
            <w:pPr>
              <w:pStyle w:val="1"/>
              <w:outlineLvl w:val="0"/>
            </w:pPr>
            <w:bookmarkStart w:id="27" w:name="_Toc88504615"/>
            <w:proofErr w:type="spellStart"/>
            <w:r>
              <w:t>Вывод</w:t>
            </w:r>
            <w:bookmarkEnd w:id="27"/>
            <w:proofErr w:type="spellEnd"/>
          </w:p>
        </w:tc>
      </w:tr>
    </w:tbl>
    <w:p w14:paraId="070232EF" w14:textId="77777777" w:rsidR="00AC3438" w:rsidRPr="00AC3438" w:rsidRDefault="00AC3438" w:rsidP="00FE0924"/>
    <w:sectPr w:rsidR="00AC3438" w:rsidRPr="00AC3438" w:rsidSect="005B1E2B">
      <w:footerReference w:type="default" r:id="rId34"/>
      <w:footerReference w:type="first" r:id="rId3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BC22C" w14:textId="77777777" w:rsidR="000060FC" w:rsidRDefault="000060FC" w:rsidP="00F25CD7">
      <w:pPr>
        <w:spacing w:after="0" w:line="240" w:lineRule="auto"/>
      </w:pPr>
      <w:r>
        <w:separator/>
      </w:r>
    </w:p>
  </w:endnote>
  <w:endnote w:type="continuationSeparator" w:id="0">
    <w:p w14:paraId="6B05E3F5" w14:textId="77777777" w:rsidR="000060FC" w:rsidRDefault="000060F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6FF0BFC8" w14:textId="77777777" w:rsidTr="003E1AE9">
      <w:tc>
        <w:tcPr>
          <w:tcW w:w="867" w:type="pct"/>
        </w:tcPr>
        <w:p w14:paraId="6DC7C2AB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FB46456" wp14:editId="067A16A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38404AC" w14:textId="77777777" w:rsidR="00DC4D2F" w:rsidRPr="005B1E2B" w:rsidRDefault="005B1E2B" w:rsidP="00E217C8">
          <w:pPr>
            <w:rPr>
              <w:rFonts w:asciiTheme="majorHAnsi" w:hAnsiTheme="majorHAnsi"/>
              <w:lang w:val="ru-RU"/>
            </w:rPr>
          </w:pPr>
          <w:r w:rsidRPr="005B1E2B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Проанализировано с помощью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r w:rsidRPr="005B1E2B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</w:t>
          </w:r>
        </w:p>
      </w:tc>
      <w:tc>
        <w:tcPr>
          <w:tcW w:w="2079" w:type="pct"/>
          <w:vAlign w:val="bottom"/>
        </w:tcPr>
        <w:p w14:paraId="1AB404BE" w14:textId="77777777" w:rsidR="00DC4D2F" w:rsidRDefault="005B1E2B" w:rsidP="00E217C8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Симуляция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Сборка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корпуса</w:t>
          </w:r>
          <w:proofErr w:type="spellEnd"/>
        </w:p>
      </w:tc>
      <w:tc>
        <w:tcPr>
          <w:tcW w:w="0" w:type="auto"/>
          <w:vAlign w:val="bottom"/>
        </w:tcPr>
        <w:p w14:paraId="0726A0BA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01FA4F0D" w14:textId="77777777"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1228E4C6" w14:textId="77777777" w:rsidTr="00BF0BC4">
      <w:tc>
        <w:tcPr>
          <w:tcW w:w="1908" w:type="dxa"/>
        </w:tcPr>
        <w:p w14:paraId="65535D4E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4C2DABC" wp14:editId="124E134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A2F6B4D" w14:textId="77777777" w:rsidR="00DC4D2F" w:rsidRPr="005B1E2B" w:rsidRDefault="005B1E2B" w:rsidP="00BF0BC4">
          <w:pPr>
            <w:rPr>
              <w:rFonts w:asciiTheme="majorHAnsi" w:hAnsiTheme="majorHAnsi"/>
              <w:lang w:val="ru-RU"/>
            </w:rPr>
          </w:pPr>
          <w:r w:rsidRPr="005B1E2B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Проанализировано с помощью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r w:rsidRPr="005B1E2B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8344D61" w14:textId="77777777" w:rsidR="00DC4D2F" w:rsidRDefault="005B1E2B" w:rsidP="00BF0BC4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Симуляция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Сборка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корпуса</w:t>
          </w:r>
          <w:proofErr w:type="spellEnd"/>
        </w:p>
      </w:tc>
      <w:tc>
        <w:tcPr>
          <w:tcW w:w="360" w:type="dxa"/>
          <w:vAlign w:val="bottom"/>
        </w:tcPr>
        <w:p w14:paraId="29894500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5DD3641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D1116" w14:textId="77777777" w:rsidR="000060FC" w:rsidRDefault="000060FC" w:rsidP="00F25CD7">
      <w:pPr>
        <w:spacing w:after="0" w:line="240" w:lineRule="auto"/>
      </w:pPr>
      <w:r>
        <w:separator/>
      </w:r>
    </w:p>
  </w:footnote>
  <w:footnote w:type="continuationSeparator" w:id="0">
    <w:p w14:paraId="41130088" w14:textId="77777777" w:rsidR="000060FC" w:rsidRDefault="000060FC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E2B"/>
    <w:rsid w:val="0000137B"/>
    <w:rsid w:val="000060FC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C74B8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1E2B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32BA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11A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9F527"/>
  <w15:docId w15:val="{173C27B2-9B9C-4B65-95F1-BB2E68748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motriy_PC\Desktop\&#1087;&#1083;&#1072;&#1090;&#1099;%20&#1073;&#1083;&#1086;&#1082;&#1072;%20&#1076;&#1080;&#1089;&#1082;&#1088;&#1077;&#1090;&#1085;&#1086;&#1075;&#1086;%20&#1074;&#1074;&#1086;&#1076;&#1072;\&#1040;&#1085;&#1072;&#1083;&#1080;&#1079;%20&#1085;&#1072;%20&#1084;&#1077;&#1093;&#1072;&#1085;&#1080;&#1095;&#1077;&#1089;&#1082;&#1091;&#1102;%20&#1085;&#1072;&#1075;&#1088;&#1091;&#1079;&#1082;&#1091;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0F938-E1AE-498B-BCD1-9C8621C4C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</TotalTime>
  <Pages>16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Dmotriy_PC</dc:creator>
  <cp:lastModifiedBy>Дмитрий Новиков</cp:lastModifiedBy>
  <cp:revision>3</cp:revision>
  <dcterms:created xsi:type="dcterms:W3CDTF">2021-11-22T17:17:00Z</dcterms:created>
  <dcterms:modified xsi:type="dcterms:W3CDTF">2021-11-26T13:48:00Z</dcterms:modified>
</cp:coreProperties>
</file>